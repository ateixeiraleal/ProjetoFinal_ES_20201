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6727" w:rsidRDefault="00F26727">
      <w:pPr>
        <w:pStyle w:val="CabealhoCapa1"/>
      </w:pPr>
    </w:p>
    <w:p w:rsidR="00F26727" w:rsidRDefault="00F26727">
      <w:pPr>
        <w:pStyle w:val="CabealhoCapa2"/>
      </w:pPr>
    </w:p>
    <w:p w:rsidR="00F26727" w:rsidRDefault="00CC5ABA">
      <w:pPr>
        <w:jc w:val="center"/>
        <w:rPr>
          <w:rFonts w:ascii="Arial" w:hAnsi="Arial"/>
        </w:rPr>
        <w:sectPr w:rsidR="00F26727">
          <w:headerReference w:type="even" r:id="rId7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margin">
                  <wp:posOffset>19050</wp:posOffset>
                </wp:positionH>
                <wp:positionV relativeFrom="margin">
                  <wp:posOffset>720090</wp:posOffset>
                </wp:positionV>
                <wp:extent cx="5733415" cy="9236075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341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6727" w:rsidRDefault="00F26727">
                            <w:pPr>
                              <w:pStyle w:val="TtuloCapa2"/>
                            </w:pPr>
                            <w:r>
                              <w:t>Documento de Requisitos</w:t>
                            </w:r>
                            <w:r>
                              <w:br/>
                            </w:r>
                            <w:r w:rsidR="001F3546">
                              <w:t>Pet for Friends</w:t>
                            </w:r>
                          </w:p>
                          <w:p w:rsidR="00F26727" w:rsidRDefault="00F26727">
                            <w:pPr>
                              <w:pStyle w:val="Verso"/>
                            </w:pPr>
                            <w:r>
                              <w:t xml:space="preserve">Versão </w:t>
                            </w:r>
                            <w:r w:rsidR="00717049">
                              <w:t>1.0</w:t>
                            </w:r>
                            <w:r>
                              <w:t xml:space="preserve"> - </w:t>
                            </w:r>
                            <w:r w:rsidR="001F3546">
                              <w:t>Julho</w:t>
                            </w:r>
                            <w:r>
                              <w:t xml:space="preserve"> de </w:t>
                            </w:r>
                            <w:r w:rsidR="001F3546">
                              <w:t>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.5pt;margin-top:56.7pt;width:451.45pt;height:727.2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" filled="f" stroked="f">
                <v:path arrowok="t"/>
                <v:textbox inset="0,0,0,0">
                  <w:txbxContent>
                    <w:p w:rsidR="00F26727" w:rsidRDefault="00F26727">
                      <w:pPr>
                        <w:pStyle w:val="TtuloCapa2"/>
                      </w:pPr>
                      <w:r>
                        <w:t>Documento de Requisitos</w:t>
                      </w:r>
                      <w:r>
                        <w:br/>
                      </w:r>
                      <w:r w:rsidR="001F3546">
                        <w:t>Pet for Friends</w:t>
                      </w:r>
                    </w:p>
                    <w:p w:rsidR="00F26727" w:rsidRDefault="00F26727">
                      <w:pPr>
                        <w:pStyle w:val="Verso"/>
                      </w:pPr>
                      <w:r>
                        <w:t xml:space="preserve">Versão </w:t>
                      </w:r>
                      <w:r w:rsidR="00717049">
                        <w:t>1.0</w:t>
                      </w:r>
                      <w:r>
                        <w:t xml:space="preserve"> - </w:t>
                      </w:r>
                      <w:r w:rsidR="001F3546">
                        <w:t>Julho</w:t>
                      </w:r>
                      <w:r>
                        <w:t xml:space="preserve"> de </w:t>
                      </w:r>
                      <w:r w:rsidR="001F3546">
                        <w:t>2020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Equipe Responsável pela Elaboração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Anderson Teixeira Leal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Luccas Aparecido Pedroso de Assis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Público Alvo</w:t>
      </w:r>
    </w:p>
    <w:p w:rsidR="00ED0034" w:rsidRPr="008F7641" w:rsidRDefault="00DE3A12" w:rsidP="00287BDA">
      <w:pPr>
        <w:spacing w:line="360" w:lineRule="auto"/>
        <w:ind w:firstLine="576"/>
        <w:jc w:val="both"/>
        <w:divId w:val="1033581080"/>
        <w:rPr>
          <w:sz w:val="22"/>
          <w:szCs w:val="22"/>
        </w:rPr>
      </w:pPr>
      <w:r w:rsidRPr="008F7641">
        <w:rPr>
          <w:sz w:val="22"/>
          <w:szCs w:val="22"/>
        </w:rPr>
        <w:t>Este manual destina-se ao Prof. Dr. Antônio Maria Pereira Rezende, da Universidade Federal de Lavras e tem a finalidade educacional avaliativa, como parte das exigências da Disciplina de Engenharia de Software, do Curso de</w:t>
      </w:r>
      <w:r w:rsidR="00C732B5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Bacharelado em Sistemas de Informação. D</w:t>
      </w:r>
      <w:r w:rsidR="00C732B5" w:rsidRPr="008F7641">
        <w:rPr>
          <w:sz w:val="22"/>
          <w:szCs w:val="22"/>
        </w:rPr>
        <w:t>e</w:t>
      </w:r>
      <w:r w:rsidRPr="008F7641">
        <w:rPr>
          <w:sz w:val="22"/>
          <w:szCs w:val="22"/>
        </w:rPr>
        <w:t>stina-se ainda</w:t>
      </w:r>
      <w:r w:rsidR="005557E6" w:rsidRPr="008F7641">
        <w:rPr>
          <w:sz w:val="22"/>
          <w:szCs w:val="22"/>
        </w:rPr>
        <w:t xml:space="preserve"> destina-se aos desenvolvedores</w:t>
      </w:r>
      <w:r w:rsidR="00824933" w:rsidRPr="008F7641">
        <w:rPr>
          <w:sz w:val="22"/>
          <w:szCs w:val="22"/>
        </w:rPr>
        <w:t>,</w:t>
      </w:r>
      <w:r w:rsidR="005557E6" w:rsidRPr="008F7641">
        <w:rPr>
          <w:sz w:val="22"/>
          <w:szCs w:val="22"/>
        </w:rPr>
        <w:t xml:space="preserve"> os usuários finais</w:t>
      </w:r>
      <w:r w:rsidR="00824933" w:rsidRPr="008F7641">
        <w:rPr>
          <w:sz w:val="22"/>
          <w:szCs w:val="22"/>
        </w:rPr>
        <w:t xml:space="preserve"> e aos demais interessados em conhecer nosso sistema e suas funcionalidades</w:t>
      </w:r>
      <w:r w:rsidR="00B72F7E" w:rsidRPr="008F7641">
        <w:rPr>
          <w:sz w:val="22"/>
          <w:szCs w:val="22"/>
        </w:rPr>
        <w:t>. P</w:t>
      </w:r>
      <w:r w:rsidR="005557E6" w:rsidRPr="008F7641">
        <w:rPr>
          <w:sz w:val="22"/>
          <w:szCs w:val="22"/>
        </w:rPr>
        <w:t xml:space="preserve">or meio deste </w:t>
      </w:r>
      <w:r w:rsidR="00B72F7E" w:rsidRPr="008F7641">
        <w:rPr>
          <w:sz w:val="22"/>
          <w:szCs w:val="22"/>
        </w:rPr>
        <w:t xml:space="preserve">documento serão </w:t>
      </w:r>
      <w:r w:rsidR="005557E6" w:rsidRPr="008F7641">
        <w:rPr>
          <w:sz w:val="22"/>
          <w:szCs w:val="22"/>
        </w:rPr>
        <w:t>especificado</w:t>
      </w:r>
      <w:r w:rsidR="00CA6537" w:rsidRPr="008F7641">
        <w:rPr>
          <w:sz w:val="22"/>
          <w:szCs w:val="22"/>
        </w:rPr>
        <w:t>s</w:t>
      </w:r>
      <w:r w:rsidR="005557E6" w:rsidRPr="008F7641">
        <w:rPr>
          <w:sz w:val="22"/>
          <w:szCs w:val="22"/>
        </w:rPr>
        <w:t xml:space="preserve"> os requisitos para o sistema Pet for Friend,</w:t>
      </w:r>
      <w:r w:rsidR="00B76039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assim com</w:t>
      </w:r>
      <w:r w:rsidR="00B76039" w:rsidRPr="008F7641">
        <w:rPr>
          <w:sz w:val="22"/>
          <w:szCs w:val="22"/>
        </w:rPr>
        <w:t>o</w:t>
      </w:r>
      <w:r w:rsidRPr="008F7641">
        <w:rPr>
          <w:sz w:val="22"/>
          <w:szCs w:val="22"/>
        </w:rPr>
        <w:t xml:space="preserve"> as tecnologia envolvidas para elaboração do mesmo.</w:t>
      </w:r>
    </w:p>
    <w:p w:rsidR="00F26727" w:rsidRDefault="002057CE" w:rsidP="00685E37">
      <w:pPr>
        <w:pStyle w:val="Sumrio-Captulo"/>
        <w:ind w:right="-427" w:firstLine="576"/>
        <w:jc w:val="both"/>
      </w:pPr>
      <w:r>
        <w:br w:type="page"/>
      </w:r>
      <w:r w:rsidR="00F26727">
        <w:lastRenderedPageBreak/>
        <w:t>Sumário</w:t>
      </w:r>
    </w:p>
    <w:p w:rsidR="00A33543" w:rsidRDefault="00F26727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caps/>
        </w:rPr>
        <w:fldChar w:fldCharType="begin"/>
      </w:r>
      <w:r>
        <w:rPr>
          <w:b w:val="0"/>
          <w:caps/>
        </w:rPr>
        <w:instrText xml:space="preserve"> TOC \o "2-4" \t "Heading 1;1" </w:instrText>
      </w:r>
      <w:r>
        <w:rPr>
          <w:b w:val="0"/>
          <w:caps/>
        </w:rPr>
        <w:fldChar w:fldCharType="separate"/>
      </w:r>
      <w:r w:rsidR="00A33543">
        <w:rPr>
          <w:noProof/>
        </w:rPr>
        <w:t>Visão geral deste documento</w:t>
      </w:r>
      <w:r w:rsidR="00A33543">
        <w:rPr>
          <w:noProof/>
        </w:rPr>
        <w:tab/>
      </w:r>
      <w:r w:rsidR="00A33543">
        <w:rPr>
          <w:noProof/>
        </w:rPr>
        <w:fldChar w:fldCharType="begin"/>
      </w:r>
      <w:r w:rsidR="00A33543">
        <w:rPr>
          <w:noProof/>
        </w:rPr>
        <w:instrText xml:space="preserve"> PAGEREF _Toc44707961 \h </w:instrText>
      </w:r>
      <w:r w:rsidR="00A33543">
        <w:rPr>
          <w:noProof/>
        </w:rPr>
      </w:r>
      <w:r w:rsidR="00A33543">
        <w:rPr>
          <w:noProof/>
        </w:rPr>
        <w:fldChar w:fldCharType="separate"/>
      </w:r>
      <w:r w:rsidR="00A33543">
        <w:rPr>
          <w:noProof/>
        </w:rPr>
        <w:t>1</w:t>
      </w:r>
      <w:r w:rsidR="00A33543"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Escopos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noProof/>
        </w:rPr>
        <w:t>Foram identificados cinco usuários do sistema XXX denominados de GardenAdmin, Caixa, Investidor, Cliente Pessoa Física e Cliente Pessoa Jurídica, abaixo detalhados.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GardenAdmin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Vendedor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Requisitos do Estoque </w:t>
      </w:r>
      <w:r w:rsidRPr="00985914">
        <w:rPr>
          <w:noProof/>
          <w:color w:val="5B9BD5"/>
        </w:rPr>
        <w:t>&lt;Nome de subseção para agrupar requisitos correlacionados&gt;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[RF001] &lt;Nome do requisito/caso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[RF002] &lt;Nome de outro 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[NF001]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[NF005]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I_Login </w:t>
      </w:r>
      <w:r w:rsidRPr="00985914">
        <w:rPr>
          <w:noProof/>
          <w:color w:val="5B9BD5"/>
        </w:rPr>
        <w:t>&lt;Identificador de uma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IE_LoginUserNameLogin&lt;Identificador de outra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26727" w:rsidRDefault="00F26727">
      <w:r>
        <w:rPr>
          <w:rFonts w:ascii="Arial" w:hAnsi="Arial"/>
          <w:b/>
          <w:caps/>
          <w:noProof/>
          <w:sz w:val="24"/>
        </w:rPr>
        <w:fldChar w:fldCharType="end"/>
      </w:r>
    </w:p>
    <w:p w:rsidR="00F26727" w:rsidRDefault="00F26727">
      <w:pPr>
        <w:sectPr w:rsidR="00F26727">
          <w:headerReference w:type="default" r:id="rId8"/>
          <w:footerReference w:type="default" r:id="rId9"/>
          <w:pgSz w:w="11906" w:h="16838" w:code="9"/>
          <w:pgMar w:top="1134" w:right="1701" w:bottom="2041" w:left="1134" w:header="680" w:footer="680" w:gutter="567"/>
          <w:cols w:space="720"/>
        </w:sectPr>
      </w:pPr>
    </w:p>
    <w:p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:rsidR="001903F5" w:rsidRDefault="001903F5" w:rsidP="001B03B7">
      <w:pPr>
        <w:spacing w:line="360" w:lineRule="auto"/>
        <w:jc w:val="both"/>
        <w:divId w:val="1574966689"/>
        <w:rPr>
          <w:sz w:val="24"/>
          <w:szCs w:val="24"/>
        </w:rPr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r>
        <w:t xml:space="preserve">O documento tem a finalidade de prover mecanismo de avaliação, por parte do professor, sobre os conhecimentos adquiridos pelos autores, durante o curso da disciplna de Engenharia de Software do curso de Sistemas de Informação. Tem ainda as finalidades de especificar o sistema </w:t>
      </w:r>
      <w:r w:rsidR="00E07A87">
        <w:t>Pet for Friend</w:t>
      </w:r>
      <w:r>
        <w:t xml:space="preserve">, </w:t>
      </w:r>
      <w:r w:rsidR="00D26F09">
        <w:t>de autoria da equipe</w:t>
      </w:r>
      <w:r>
        <w:t xml:space="preserve"> desenvolv</w:t>
      </w:r>
      <w:r w:rsidR="00D26F09">
        <w:t>edora</w:t>
      </w:r>
      <w:r>
        <w:t xml:space="preserve">, o qual trata-se de um “Sistema </w:t>
      </w:r>
      <w:r w:rsidR="00D26F09">
        <w:t>para Adoção Responsável de Animais</w:t>
      </w:r>
      <w:r>
        <w:t>”, além de fornecer aos desenvolvedores as informações necessárias para o projeto e implementação, assim como para a realização dos testes e homologação do sistema.</w:t>
      </w:r>
    </w:p>
    <w:p w:rsidR="00F26727" w:rsidRDefault="00F26727">
      <w:pPr>
        <w:pStyle w:val="Ttulo2"/>
      </w:pPr>
      <w:bookmarkStart w:id="15" w:name="_Toc44707961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F26727" w:rsidRDefault="00F26727" w:rsidP="008913B7">
      <w:pPr>
        <w:pStyle w:val="TextoNormal"/>
        <w:spacing w:line="360" w:lineRule="auto"/>
        <w:ind w:left="0"/>
      </w:pPr>
      <w: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R="00B47631">
        <w:t>Pet for Friend</w:t>
      </w:r>
      <w:r>
        <w:t xml:space="preserve"> e estão organizadas como descrito abaixo.</w:t>
      </w:r>
    </w:p>
    <w:p w:rsidR="00EC724F" w:rsidRPr="00E94FCC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86573D">
        <w:t>1</w:t>
      </w:r>
      <w:r w:rsidRPr="00EC724F">
        <w:t xml:space="preserve"> – </w:t>
      </w:r>
      <w:r w:rsidRPr="00EC724F">
        <w:rPr>
          <w:b w:val="0"/>
          <w:bCs/>
        </w:rPr>
        <w:t>Descrição geral do sistema: apresenta uma visão geral do sistema, caracterizando qual é o seu escopo e descrevendo seus usuários.</w:t>
      </w:r>
    </w:p>
    <w:p w:rsidR="00E94FCC" w:rsidRPr="00BC1682" w:rsidRDefault="00E94FCC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1.1</w:t>
      </w:r>
      <w:r w:rsidR="00C6290A">
        <w:rPr>
          <w:b w:val="0"/>
          <w:bCs/>
        </w:rPr>
        <w:t xml:space="preserve"> – Visão geral do sistema</w:t>
      </w:r>
      <w:r w:rsidR="00BC1682">
        <w:rPr>
          <w:b w:val="0"/>
          <w:bCs/>
        </w:rPr>
        <w:t>.</w:t>
      </w:r>
    </w:p>
    <w:p w:rsidR="00BC1682" w:rsidRPr="00576327" w:rsidRDefault="00BC1682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1.2</w:t>
      </w:r>
      <w:r w:rsidR="00576327">
        <w:rPr>
          <w:b w:val="0"/>
          <w:bCs/>
        </w:rPr>
        <w:t xml:space="preserve"> – Escopos</w:t>
      </w:r>
    </w:p>
    <w:p w:rsidR="00576327" w:rsidRDefault="00576327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1.3</w:t>
      </w:r>
      <w:r>
        <w:rPr>
          <w:b w:val="0"/>
          <w:bCs/>
        </w:rPr>
        <w:t xml:space="preserve"> – Usuários</w:t>
      </w:r>
    </w:p>
    <w:p w:rsidR="00F26727" w:rsidRPr="00EC724F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2</w:t>
      </w:r>
      <w:r w:rsidRPr="00EC724F">
        <w:t xml:space="preserve"> – </w:t>
      </w:r>
      <w:r w:rsidRPr="00EC724F">
        <w:rPr>
          <w:b w:val="0"/>
          <w:bCs/>
        </w:rPr>
        <w:t>Requisitos funcionais (casos de uso): especifica todos os requisitos funcionais do sistema, descrevendo os fluxos de eventos, prioridades, atores, entradas e saídas de cada caso de uso a ser implementado.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3</w:t>
      </w:r>
      <w:r>
        <w:t xml:space="preserve"> – </w:t>
      </w:r>
      <w:r w:rsidRPr="00EC724F">
        <w:rPr>
          <w:b w:val="0"/>
          <w:bCs/>
        </w:rPr>
        <w:t>Requisitos não funcionais: especifica todos os requisitos não funcionais do sistema, divididos em requisitos de usabilidade, confiabilidade, desempenho, segurança, distribuição, adequação a padrões e requisitos de hardware e software.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4</w:t>
      </w:r>
      <w:r>
        <w:t xml:space="preserve"> – </w:t>
      </w:r>
      <w:r w:rsidRPr="00EC724F">
        <w:rPr>
          <w:b w:val="0"/>
          <w:bCs/>
        </w:rPr>
        <w:t>Descrição da interface com o usuário: apresenta desenhos, figuras ou rascunhos de telas do sistema.</w:t>
      </w:r>
    </w:p>
    <w:p w:rsidR="001A74BB" w:rsidRDefault="001A74BB" w:rsidP="001A74BB">
      <w:pPr>
        <w:pStyle w:val="Ttulo2"/>
      </w:pPr>
      <w:bookmarkStart w:id="16" w:name="_Toc44707962"/>
      <w:r>
        <w:t>Glossário, Siglas e Acrogramas</w:t>
      </w:r>
      <w:bookmarkEnd w:id="16"/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Apadrinhar</w:t>
      </w:r>
      <w:r w:rsidRPr="0072628C">
        <w:rPr>
          <w:sz w:val="22"/>
          <w:szCs w:val="22"/>
        </w:rPr>
        <w:t xml:space="preserve"> - Fornecer insumos para manutenção de um animal em posse de algum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Colaborador</w:t>
      </w:r>
      <w:r w:rsidRPr="0072628C">
        <w:rPr>
          <w:sz w:val="22"/>
          <w:szCs w:val="22"/>
        </w:rPr>
        <w:t xml:space="preserve"> - Nome dado às ONGs ou lares temporários.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Friend</w:t>
      </w:r>
      <w:r w:rsidRPr="0072628C">
        <w:rPr>
          <w:sz w:val="22"/>
          <w:szCs w:val="22"/>
        </w:rPr>
        <w:t xml:space="preserve"> - Nome do usuário que utiliza o sistema para adotar, disponibilizar, apadrinhar um animal ou encontrar um parceiro ou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lastRenderedPageBreak/>
        <w:t>Padrinho</w:t>
      </w:r>
      <w:r w:rsidRPr="0072628C">
        <w:rPr>
          <w:sz w:val="22"/>
          <w:szCs w:val="22"/>
        </w:rPr>
        <w:t xml:space="preserve"> - Quando um friend se disponibiliza a apadrinhar um animal.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 xml:space="preserve">Parceiro </w:t>
      </w:r>
      <w:r w:rsidRPr="0072628C">
        <w:rPr>
          <w:sz w:val="22"/>
          <w:szCs w:val="22"/>
        </w:rPr>
        <w:t>- Nome dos usuários responsáveis pela saúde dos animais (médicos e clínicas veterinárias).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</w:t>
      </w:r>
      <w:r w:rsidRPr="0072628C">
        <w:rPr>
          <w:sz w:val="22"/>
          <w:szCs w:val="22"/>
        </w:rPr>
        <w:t xml:space="preserve"> - Nome do usuário que representa um animal.</w:t>
      </w:r>
    </w:p>
    <w:p w:rsidR="001A74BB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 for Friend</w:t>
      </w:r>
      <w:r w:rsidRPr="0072628C">
        <w:rPr>
          <w:sz w:val="22"/>
          <w:szCs w:val="22"/>
        </w:rPr>
        <w:t xml:space="preserve"> - Nome do sistema.</w:t>
      </w:r>
    </w:p>
    <w:p w:rsidR="001A74BB" w:rsidRDefault="001A74BB" w:rsidP="001A74BB">
      <w:pPr>
        <w:pStyle w:val="Ttulo2"/>
      </w:pPr>
      <w:bookmarkStart w:id="17" w:name="_Toc44707963"/>
      <w:r>
        <w:t>Definições</w:t>
      </w:r>
      <w:r w:rsidR="005C5014">
        <w:t xml:space="preserve"> e Atributos de Requisitos</w:t>
      </w:r>
      <w:bookmarkEnd w:id="17"/>
    </w:p>
    <w:p w:rsidR="00F26727" w:rsidRDefault="00F26727">
      <w:pPr>
        <w:pStyle w:val="Ttulo3"/>
      </w:pPr>
      <w:bookmarkStart w:id="18" w:name="_Toc468086043"/>
      <w:bookmarkStart w:id="19" w:name="_Toc44707964"/>
      <w:r>
        <w:t>Identificação dos Requisitos</w:t>
      </w:r>
      <w:bookmarkEnd w:id="18"/>
      <w:bookmarkEnd w:id="19"/>
      <w:r>
        <w:t xml:space="preserve"> </w:t>
      </w:r>
    </w:p>
    <w:p w:rsidR="00F26727" w:rsidRDefault="005C5014" w:rsidP="00B8018B">
      <w:pPr>
        <w:pStyle w:val="TextoNormal"/>
        <w:spacing w:line="360" w:lineRule="auto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:rsidR="00F26727" w:rsidRDefault="00F26727">
      <w:pPr>
        <w:pStyle w:val="Ttulo3"/>
      </w:pPr>
      <w:bookmarkStart w:id="20" w:name="_Toc468086044"/>
      <w:bookmarkStart w:id="21" w:name="_Toc44707965"/>
      <w:r>
        <w:t>Prioridades dos Requisitos</w:t>
      </w:r>
      <w:bookmarkEnd w:id="20"/>
      <w:bookmarkEnd w:id="21"/>
    </w:p>
    <w:p w:rsidR="00F26727" w:rsidRDefault="00F26727" w:rsidP="000E0F2D">
      <w:pPr>
        <w:pStyle w:val="TextoNormal"/>
        <w:spacing w:line="360" w:lineRule="auto"/>
      </w:pPr>
      <w:r>
        <w:t xml:space="preserve">Para estabelecer a prioridade dos requisitos foram adotadas as denominações “essencial”, “importante” e “desejável”. </w:t>
      </w:r>
    </w:p>
    <w:p w:rsidR="00F26727" w:rsidRDefault="00F26727" w:rsidP="000E0F2D">
      <w:pPr>
        <w:pStyle w:val="Commarcadores"/>
        <w:spacing w:line="360" w:lineRule="auto"/>
      </w:pPr>
      <w:r>
        <w:t>Essencial é o requisito sem o qual o sistema não entra em funcionamento. Requisitos essenciais são requisitos imprescindíveis, que têm que ser implementados impreterivelmente.</w:t>
      </w:r>
    </w:p>
    <w:p w:rsidR="00F26727" w:rsidRDefault="00F26727" w:rsidP="000E0F2D">
      <w:pPr>
        <w:pStyle w:val="Commarcadores"/>
        <w:spacing w:line="360" w:lineRule="auto"/>
      </w:pPr>
      <w:r>
        <w:t>Importante é o requisito sem o qual o sistema entra em funcionamento, mas de forma não satisfatória. Requisitos importantes devem ser implementados, mas, se não forem, o sistema poderá ser implantado e usado mesmo assim.</w:t>
      </w:r>
    </w:p>
    <w:p w:rsidR="00F26727" w:rsidRDefault="00F26727" w:rsidP="000E0F2D">
      <w:pPr>
        <w:pStyle w:val="Commarcadores"/>
        <w:spacing w:line="360" w:lineRule="auto"/>
      </w:pPr>
      <w:r>
        <w:t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F26727" w:rsidRDefault="00C1576A" w:rsidP="00C1576A">
      <w:pPr>
        <w:pStyle w:val="Ttulo2"/>
        <w:numPr>
          <w:ilvl w:val="0"/>
          <w:numId w:val="0"/>
        </w:numPr>
      </w:pPr>
      <w:bookmarkStart w:id="22" w:name="_Hlt467473290"/>
      <w:bookmarkStart w:id="23" w:name="_Ref471394537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4707966"/>
      <w:bookmarkEnd w:id="22"/>
      <w:r>
        <w:t>Formulários coletados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26727" w:rsidRDefault="00C1576A" w:rsidP="00FD696D">
      <w:pPr>
        <w:pStyle w:val="TextoNormal"/>
        <w:spacing w:line="360" w:lineRule="auto"/>
        <w:ind w:left="0"/>
      </w:pPr>
      <w:r>
        <w:t>Os d</w:t>
      </w:r>
      <w:r w:rsidR="00F26727">
        <w:t xml:space="preserve">ocumentos relacionados </w:t>
      </w:r>
      <w:r>
        <w:t>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t xml:space="preserve">Cadastro de Cliente: 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lastRenderedPageBreak/>
        <w:t xml:space="preserve">Cadastro de Produto: </w:t>
      </w:r>
    </w:p>
    <w:p w:rsidR="00C1576A" w:rsidRPr="00C1576A" w:rsidRDefault="00C1576A" w:rsidP="00EA7FA2">
      <w:pPr>
        <w:pStyle w:val="Numerada"/>
        <w:numPr>
          <w:ilvl w:val="0"/>
          <w:numId w:val="2"/>
        </w:numPr>
      </w:pPr>
      <w:r>
        <w:t>Nota Fiscal</w:t>
      </w:r>
    </w:p>
    <w:p w:rsidR="00C1576A" w:rsidRPr="00C1576A" w:rsidRDefault="00C1576A" w:rsidP="00C1576A">
      <w:pPr>
        <w:pStyle w:val="TextoNormal"/>
      </w:pPr>
    </w:p>
    <w:p w:rsidR="00F26727" w:rsidRDefault="00F26727" w:rsidP="00C1576A">
      <w:pPr>
        <w:pStyle w:val="Numerada"/>
        <w:sectPr w:rsidR="00F26727">
          <w:headerReference w:type="even" r:id="rId10"/>
          <w:headerReference w:type="default" r:id="rId1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:rsidR="00F26727" w:rsidRDefault="0045077E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6.75pt" o:ole="">
            <v:imagedata r:id="rId12" o:title=""/>
          </v:shape>
          <o:OLEObject Type="Embed" ProgID="Word.Picture.6" ShapeID="_x0000_i1025" DrawAspect="Content" ObjectID="_1655818628" r:id="rId13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631CAB" w:rsidRDefault="00F26727" w:rsidP="003E2F5D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:rsidR="00B045A1" w:rsidRPr="00B045A1" w:rsidRDefault="00B045A1" w:rsidP="00B045A1">
      <w:pPr>
        <w:pStyle w:val="Ttulo2"/>
        <w:divId w:val="183785403"/>
      </w:pPr>
      <w:bookmarkStart w:id="37" w:name="_Toc44707967"/>
      <w:r>
        <w:t>Visão Geral</w:t>
      </w:r>
      <w:bookmarkEnd w:id="37"/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O sistema tem como objetivo oferecer o controle de pets, friends, parceiros e colaboradores.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Cada um dos usuários têm diferentes níveis de acesso de acordo com suas necessidades e obrigações.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Todo o sistema deverá contar com integração on-line na internet entre os Friends e os Pets para que haja o acompanhamento frequente de seus animais incluindo o acompanhamento veterinário de um dos parceiros ou estadia com um colaborador.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Em breve será possível disponibilizar mídias sobre os pets e interagir com outros friends.</w:t>
      </w:r>
    </w:p>
    <w:p w:rsidR="00B06729" w:rsidRDefault="00B06729" w:rsidP="006166BA">
      <w:pPr>
        <w:jc w:val="both"/>
        <w:divId w:val="183785403"/>
        <w:rPr>
          <w:sz w:val="22"/>
          <w:szCs w:val="22"/>
        </w:rPr>
      </w:pPr>
    </w:p>
    <w:p w:rsidR="00B06729" w:rsidRDefault="00B06729" w:rsidP="00B06729">
      <w:pPr>
        <w:pStyle w:val="Ttulo2"/>
        <w:divId w:val="183785403"/>
      </w:pPr>
      <w:bookmarkStart w:id="38" w:name="_Toc44707968"/>
      <w:r>
        <w:t>Escopos</w:t>
      </w:r>
      <w:bookmarkEnd w:id="38"/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 sistema permitirá que o usuário cadastre-se como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ou </w:t>
      </w:r>
      <w:r w:rsidRPr="00B06729">
        <w:rPr>
          <w:i/>
          <w:iCs/>
          <w:sz w:val="22"/>
          <w:szCs w:val="22"/>
        </w:rPr>
        <w:t>parceiro</w:t>
      </w:r>
      <w:r w:rsidRPr="00B06729">
        <w:rPr>
          <w:sz w:val="22"/>
          <w:szCs w:val="22"/>
        </w:rPr>
        <w:t>.</w:t>
      </w:r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Os usuários do tipo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permite que ele visualize e cadastre </w:t>
      </w:r>
      <w:r w:rsidRPr="00B06729">
        <w:rPr>
          <w:i/>
          <w:iCs/>
          <w:sz w:val="22"/>
          <w:szCs w:val="22"/>
        </w:rPr>
        <w:t xml:space="preserve">pets </w:t>
      </w:r>
      <w:r w:rsidRPr="00B06729">
        <w:rPr>
          <w:sz w:val="22"/>
          <w:szCs w:val="22"/>
        </w:rPr>
        <w:t xml:space="preserve">disponíveis, candidatar-se a adotar ou apadrinhar o </w:t>
      </w:r>
      <w:r w:rsidRPr="00B06729">
        <w:rPr>
          <w:i/>
          <w:iCs/>
          <w:sz w:val="22"/>
          <w:szCs w:val="22"/>
        </w:rPr>
        <w:t>pet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localizar e contatar um dos parceiros; os usuários </w:t>
      </w:r>
      <w:r w:rsidRPr="00B06729">
        <w:rPr>
          <w:i/>
          <w:iCs/>
          <w:sz w:val="22"/>
          <w:szCs w:val="22"/>
        </w:rPr>
        <w:t xml:space="preserve">parceiros </w:t>
      </w:r>
      <w:r w:rsidRPr="00B06729">
        <w:rPr>
          <w:sz w:val="22"/>
          <w:szCs w:val="22"/>
        </w:rPr>
        <w:t xml:space="preserve">permitem o acompanhamento dos </w:t>
      </w:r>
      <w:r w:rsidRPr="00B06729">
        <w:rPr>
          <w:i/>
          <w:iCs/>
          <w:sz w:val="22"/>
          <w:szCs w:val="22"/>
        </w:rPr>
        <w:t>pets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responder contato dos </w:t>
      </w:r>
      <w:r w:rsidRPr="00B06729">
        <w:rPr>
          <w:i/>
          <w:iCs/>
          <w:sz w:val="22"/>
          <w:szCs w:val="22"/>
        </w:rPr>
        <w:t xml:space="preserve">friends </w:t>
      </w:r>
      <w:r w:rsidRPr="00B06729">
        <w:rPr>
          <w:sz w:val="22"/>
          <w:szCs w:val="22"/>
        </w:rPr>
        <w:t>e adicionar informações sobre a saúde do animal.</w:t>
      </w:r>
    </w:p>
    <w:p w:rsid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bookmarkStart w:id="39" w:name="_17dp8vu"/>
      <w:bookmarkEnd w:id="39"/>
      <w:r w:rsidRPr="00B06729">
        <w:rPr>
          <w:sz w:val="22"/>
          <w:szCs w:val="22"/>
        </w:rPr>
        <w:t>O sistema deve ser independente e cuidar sozinho das tarefas de autenticação e comunicação com o banco de dados.</w:t>
      </w:r>
    </w:p>
    <w:p w:rsidR="00576648" w:rsidRPr="00B06729" w:rsidRDefault="00B045A1" w:rsidP="00B045A1">
      <w:pPr>
        <w:pStyle w:val="Ttulo2"/>
        <w:divId w:val="1392384370"/>
      </w:pPr>
      <w:bookmarkStart w:id="40" w:name="_Toc44707969"/>
      <w:r>
        <w:t>Usuários</w:t>
      </w:r>
      <w:bookmarkEnd w:id="40"/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sz w:val="22"/>
          <w:szCs w:val="22"/>
        </w:rPr>
        <w:t>Foram identificados 5 usuários para o sistema, cada qual com nível de privilégios diferentes:</w:t>
      </w:r>
      <w:r w:rsidRPr="006819AE">
        <w:rPr>
          <w:sz w:val="22"/>
          <w:szCs w:val="22"/>
        </w:rPr>
        <w:br/>
        <w:t xml:space="preserve">o </w:t>
      </w: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, o </w:t>
      </w: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 xml:space="preserve">Colaborador </w:t>
      </w:r>
      <w:r w:rsidRPr="006819AE">
        <w:rPr>
          <w:sz w:val="22"/>
          <w:szCs w:val="22"/>
        </w:rPr>
        <w:t xml:space="preserve">e </w:t>
      </w: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>: é o usuário responsável pela administração do sistema e possui a responsabilidade de executar as tarefas de manutenção e com a possibilidade de realizar qualquer ação dentro do sistema.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>: é o usuário responsável pelas maiores interações do sistema, ele é o responsável por adotar, apadrinhar ou disponibilizar os animais. Estes usuários devem ter acesso as opções de cadastrar e visualizar os animais disponíveis para adoção, visualizar, adicionar e excluir animais da lista de afilhados.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>: é o usuário responsável pelas informações do animal, portanto este usuário deve ter permissão para alterar o cadastro dos pets, assim como cadastrar e excluir animais.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lastRenderedPageBreak/>
        <w:t>Colaborador</w:t>
      </w:r>
      <w:r w:rsidRPr="006819AE">
        <w:rPr>
          <w:sz w:val="22"/>
          <w:szCs w:val="22"/>
        </w:rPr>
        <w:t xml:space="preserve">: é o usuário responsável por abrigar e receber as doações do Friend (padrinho), este usuário só poderá ser cadastrado pelos </w:t>
      </w:r>
      <w:proofErr w:type="spellStart"/>
      <w:r w:rsidRPr="006819AE">
        <w:rPr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 e não terão acesso ao sistema para realizar alterações, apenas visualização.</w:t>
      </w:r>
    </w:p>
    <w:p w:rsidR="00B06729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: este usuário não terá acesso algum ao sistema, sendo apenas utilizado para identificar os animais disponíveis para adoção ou apadrinhados.</w:t>
      </w:r>
    </w:p>
    <w:p w:rsidR="00F26727" w:rsidRDefault="00F26727">
      <w:pPr>
        <w:pStyle w:val="Ttulo2"/>
      </w:pPr>
      <w:bookmarkStart w:id="41" w:name="_Toc467473444"/>
      <w:bookmarkStart w:id="42" w:name="_Toc467473976"/>
      <w:bookmarkStart w:id="43" w:name="_Toc467477715"/>
      <w:bookmarkStart w:id="44" w:name="_Toc467494869"/>
      <w:bookmarkStart w:id="45" w:name="_Toc467495239"/>
      <w:bookmarkStart w:id="46" w:name="_Toc468086047"/>
      <w:bookmarkStart w:id="47" w:name="_Toc44707970"/>
      <w:r>
        <w:t>Abrangência e sistemas relacionados</w:t>
      </w:r>
      <w:bookmarkEnd w:id="41"/>
      <w:bookmarkEnd w:id="42"/>
      <w:bookmarkEnd w:id="43"/>
      <w:bookmarkEnd w:id="44"/>
      <w:bookmarkEnd w:id="45"/>
      <w:bookmarkEnd w:id="46"/>
      <w:bookmarkEnd w:id="47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descreva em linhas gerais o que o sistema irá fazer (suas principais funcionalidades) e o que ele </w:t>
      </w:r>
      <w:r w:rsidRPr="00506043">
        <w:rPr>
          <w:b/>
          <w:color w:val="5B9BD5"/>
        </w:rPr>
        <w:t>não</w:t>
      </w:r>
      <w:r w:rsidRPr="00506043">
        <w:rPr>
          <w:color w:val="5B9BD5"/>
        </w:rPr>
        <w:t xml:space="preserve"> irá fazer (escopo negativo), deixando claro se o sistema irá interagir com outros sistemas relacionados ou se ele é independente e totalmente auto-contido.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</w:p>
    <w:p w:rsidR="00F26727" w:rsidRDefault="00C1576A">
      <w:pPr>
        <w:pStyle w:val="Ttulo2"/>
      </w:pPr>
      <w:bookmarkStart w:id="48" w:name="_Toc467473445"/>
      <w:bookmarkStart w:id="49" w:name="_Toc467473977"/>
      <w:bookmarkStart w:id="50" w:name="_Toc467477716"/>
      <w:bookmarkStart w:id="51" w:name="_Toc467494870"/>
      <w:bookmarkStart w:id="52" w:name="_Toc467495240"/>
      <w:bookmarkStart w:id="53" w:name="_Toc468086048"/>
      <w:bookmarkStart w:id="54" w:name="_Toc44707971"/>
      <w:r>
        <w:t>Relação de usuários do sistema</w:t>
      </w:r>
      <w:bookmarkEnd w:id="48"/>
      <w:bookmarkEnd w:id="49"/>
      <w:bookmarkEnd w:id="50"/>
      <w:bookmarkEnd w:id="51"/>
      <w:bookmarkEnd w:id="52"/>
      <w:bookmarkEnd w:id="53"/>
      <w:bookmarkEnd w:id="54"/>
    </w:p>
    <w:p w:rsidR="00631CAB" w:rsidRPr="00FB5D72" w:rsidRDefault="00631CAB" w:rsidP="00FB5D72">
      <w:pPr>
        <w:pStyle w:val="Ttulo3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olor w:val="5B9BD5" w:themeColor="accent5"/>
          <w:sz w:val="22"/>
          <w:szCs w:val="22"/>
        </w:rPr>
      </w:pPr>
      <w:bookmarkStart w:id="55" w:name="_Toc44707972"/>
      <w:r w:rsidRPr="00FB5D72">
        <w:rPr>
          <w:rFonts w:ascii="Times New Roman" w:hAnsi="Times New Roman"/>
          <w:b w:val="0"/>
          <w:color w:val="5B9BD5" w:themeColor="accent5"/>
          <w:sz w:val="22"/>
          <w:szCs w:val="22"/>
        </w:rPr>
        <w:t>Foram identificados cinco usuários do sistema XXX denominados de GardenAdmin, Caixa, Investidor, Cliente Pessoa Física e Cliente Pessoa Jurídica, abaixo detalhados.</w:t>
      </w:r>
      <w:bookmarkEnd w:id="55"/>
    </w:p>
    <w:p w:rsidR="00C1576A" w:rsidRPr="00FB5D72" w:rsidRDefault="00631CAB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GardenAdmin</w:t>
      </w:r>
      <w:r w:rsidR="00C1576A" w:rsidRPr="00FB5D72">
        <w:rPr>
          <w:b/>
          <w:color w:val="5B9BD5" w:themeColor="accent5"/>
          <w:sz w:val="22"/>
          <w:szCs w:val="22"/>
        </w:rPr>
        <w:t xml:space="preserve"> 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</w:t>
      </w:r>
      <w:r w:rsidR="00631CAB" w:rsidRPr="00FB5D72">
        <w:rPr>
          <w:color w:val="5B9BD5" w:themeColor="accent5"/>
          <w:sz w:val="22"/>
          <w:szCs w:val="22"/>
        </w:rPr>
        <w:t xml:space="preserve">GardeAdmin </w:t>
      </w:r>
      <w:r w:rsidRPr="00FB5D72">
        <w:rPr>
          <w:color w:val="5B9BD5" w:themeColor="accent5"/>
          <w:sz w:val="22"/>
          <w:szCs w:val="22"/>
        </w:rPr>
        <w:t xml:space="preserve">é o funcionário responsável </w:t>
      </w:r>
      <w:r w:rsidR="00631CAB" w:rsidRPr="00FB5D72">
        <w:rPr>
          <w:color w:val="5B9BD5" w:themeColor="accent5"/>
          <w:sz w:val="22"/>
          <w:szCs w:val="22"/>
        </w:rPr>
        <w:t>pela administração do sistema e possui a responsabilidade de executar as tarefas de</w:t>
      </w:r>
      <w:r w:rsidRPr="00FB5D72">
        <w:rPr>
          <w:color w:val="5B9BD5" w:themeColor="accent5"/>
          <w:sz w:val="22"/>
          <w:szCs w:val="22"/>
        </w:rPr>
        <w:t>.........</w:t>
      </w:r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Caixa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caixa é o funcionário responsável por </w:t>
      </w:r>
    </w:p>
    <w:p w:rsidR="00B66A90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Investidor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 </w:t>
      </w:r>
      <w:proofErr w:type="spellStart"/>
      <w:r w:rsidR="00B66A90"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 xml:space="preserve">Cliente Pessoa Física </w:t>
      </w:r>
    </w:p>
    <w:p w:rsidR="00B66A90" w:rsidRPr="00FB5D72" w:rsidRDefault="00B66A90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proofErr w:type="spellStart"/>
      <w:r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B66A90" w:rsidRPr="00B66A90" w:rsidRDefault="00B66A90" w:rsidP="00B66A90">
      <w:pPr>
        <w:ind w:left="284"/>
        <w:rPr>
          <w:sz w:val="24"/>
          <w:szCs w:val="24"/>
        </w:rPr>
      </w:pPr>
    </w:p>
    <w:p w:rsidR="00C1576A" w:rsidRDefault="00C1576A">
      <w:pPr>
        <w:pStyle w:val="TextoNormal"/>
      </w:pPr>
      <w:bookmarkStart w:id="56" w:name="_Ref471361536"/>
    </w:p>
    <w:p w:rsidR="00C1576A" w:rsidRDefault="00C1576A" w:rsidP="00C1576A">
      <w:pPr>
        <w:pStyle w:val="Ttulo2"/>
      </w:pPr>
      <w:bookmarkStart w:id="57" w:name="_Toc44707973"/>
      <w:r>
        <w:lastRenderedPageBreak/>
        <w:t xml:space="preserve">Diagrama de Caso de Uso </w:t>
      </w:r>
      <w:r w:rsidR="008E3941">
        <w:t>– Visáo do Usuário</w:t>
      </w:r>
      <w:bookmarkEnd w:id="57"/>
    </w:p>
    <w:p w:rsidR="00F00995" w:rsidRDefault="0045077E" w:rsidP="00E56703">
      <w:pPr>
        <w:pStyle w:val="TextoNormal"/>
        <w:ind w:left="0"/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3553460"/>
            <wp:effectExtent l="0" t="0" r="2540" b="889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995" w:rsidRDefault="00F00995" w:rsidP="00E56703">
      <w:pPr>
        <w:pStyle w:val="TextoNormal"/>
        <w:ind w:left="0"/>
      </w:pPr>
    </w:p>
    <w:p w:rsidR="007E2CEC" w:rsidRDefault="007328BC" w:rsidP="00E56703">
      <w:pPr>
        <w:pStyle w:val="Ttulo3"/>
      </w:pPr>
      <w:r>
        <w:t xml:space="preserve">Caso de Uso 1 </w:t>
      </w:r>
      <w:r w:rsidR="00C713D0">
        <w:t>–</w:t>
      </w:r>
      <w:r>
        <w:t xml:space="preserve"> </w:t>
      </w:r>
      <w:r w:rsidR="00C713D0">
        <w:t xml:space="preserve"> Cadastrar </w:t>
      </w:r>
      <w:r w:rsidR="007E2CEC">
        <w:t>pet para adoção</w:t>
      </w:r>
    </w:p>
    <w:p w:rsidR="007E2CEC" w:rsidRDefault="00BC0B38" w:rsidP="00F215EF">
      <w:pPr>
        <w:pStyle w:val="TextoNormal"/>
        <w:spacing w:line="360" w:lineRule="auto"/>
        <w:ind w:left="720"/>
      </w:pPr>
      <w:r>
        <w:t xml:space="preserve">O </w:t>
      </w:r>
      <w:r w:rsidR="006F759C">
        <w:t>usuário será capaz de incluir um novo animal para adoção</w:t>
      </w:r>
      <w:r w:rsidR="00576B69">
        <w:t xml:space="preserve">. Para </w:t>
      </w:r>
      <w:r w:rsidR="00E92917">
        <w:t xml:space="preserve">efetuar </w:t>
      </w:r>
      <w:r w:rsidR="00824B6D">
        <w:t>esse</w:t>
      </w:r>
      <w:r w:rsidR="00E92917">
        <w:t xml:space="preserve"> cadastro</w:t>
      </w:r>
      <w:r w:rsidR="00824B6D">
        <w:t xml:space="preserve">, </w:t>
      </w:r>
      <w:r w:rsidR="00E92917">
        <w:t>o usuário deverá estar necessáriamente cadastrado e logado no sistema</w:t>
      </w:r>
      <w:r w:rsidR="00607B4E">
        <w:t>.</w:t>
      </w:r>
      <w:r w:rsidR="00A02EB2">
        <w:t xml:space="preserve"> Na barra de menus que estará localizada no topo da página haverá um botão para que o usuário </w:t>
      </w:r>
      <w:r w:rsidR="00B81721">
        <w:t>tenha acesso a tal funcionalidade</w:t>
      </w:r>
      <w:r w:rsidR="00C16D27">
        <w:t xml:space="preserve"> e será efetuado por meio de submissão dos dados necessário</w:t>
      </w:r>
      <w:r w:rsidR="00956C59">
        <w:t>s através de um formulário</w:t>
      </w:r>
      <w:r w:rsidR="00A210EB">
        <w:t>.</w:t>
      </w:r>
      <w:r w:rsidR="003D1ECA">
        <w:t xml:space="preserve"> </w:t>
      </w:r>
      <w:r w:rsidR="00A210EB">
        <w:t>N</w:t>
      </w:r>
      <w:r w:rsidR="003D1ECA">
        <w:t xml:space="preserve">este </w:t>
      </w:r>
      <w:r w:rsidR="00C56502">
        <w:t xml:space="preserve">formulário </w:t>
      </w:r>
      <w:r w:rsidR="003D1ECA">
        <w:t xml:space="preserve">o usuário deverá fornecer </w:t>
      </w:r>
      <w:r w:rsidR="0010233A">
        <w:t>no mímio uma foto e no máximo seis foto do pet</w:t>
      </w:r>
      <w:r w:rsidR="00161340">
        <w:t>, caso haja algum vídeo</w:t>
      </w:r>
      <w:r w:rsidR="000C5BAB">
        <w:t xml:space="preserve"> do pet </w:t>
      </w:r>
      <w:r w:rsidR="005012A7">
        <w:t>nas redes sociais, o usuário</w:t>
      </w:r>
      <w:r w:rsidR="003B7215">
        <w:t xml:space="preserve"> também</w:t>
      </w:r>
      <w:r w:rsidR="005012A7">
        <w:t xml:space="preserve"> poderá fornecer o link de acesso</w:t>
      </w:r>
      <w:r w:rsidR="0070599D">
        <w:t xml:space="preserve"> ao vídeo. Deverá ser informada</w:t>
      </w:r>
      <w:r w:rsidR="00BB0EDB">
        <w:t>, de forma cativante</w:t>
      </w:r>
      <w:r w:rsidR="000922A5">
        <w:t>,</w:t>
      </w:r>
      <w:r w:rsidR="0070599D">
        <w:t xml:space="preserve"> </w:t>
      </w:r>
      <w:r w:rsidR="00BB0EDB">
        <w:t>uma breve descrição do hi</w:t>
      </w:r>
      <w:r w:rsidR="000922A5">
        <w:t xml:space="preserve">stórico do animal, uma descrição </w:t>
      </w:r>
      <w:r w:rsidR="00DB4A5C">
        <w:t>que contribua para que o interessado na adoç</w:t>
      </w:r>
      <w:r w:rsidR="00582D7A">
        <w:t>ã</w:t>
      </w:r>
      <w:r w:rsidR="00DB4A5C">
        <w:t>o fiquei ainda mais motivado em fazê</w:t>
      </w:r>
      <w:r w:rsidR="00A210EB">
        <w:t>-la.</w:t>
      </w:r>
      <w:r w:rsidR="00176D10">
        <w:t xml:space="preserve"> Por fim deverão serem informadas informações </w:t>
      </w:r>
      <w:r w:rsidR="004B6D8E">
        <w:t>de identificação do animal</w:t>
      </w:r>
      <w:r w:rsidR="00DB7E3E">
        <w:t>, tais como nome, raça, sexo, porte</w:t>
      </w:r>
      <w:r w:rsidR="005E49A5">
        <w:t xml:space="preserve">, deficiência (caso possua) e outras </w:t>
      </w:r>
      <w:r w:rsidR="002E63D3">
        <w:t>informações pertinentes.</w:t>
      </w:r>
    </w:p>
    <w:p w:rsidR="0090644B" w:rsidRDefault="0090644B" w:rsidP="00A70B05">
      <w:pPr>
        <w:pStyle w:val="Ttulo3"/>
      </w:pPr>
      <w:r>
        <w:t xml:space="preserve">Caso de Uso 2 –  </w:t>
      </w:r>
      <w:r w:rsidR="00D768F5">
        <w:t>Consulta</w:t>
      </w:r>
      <w:r w:rsidR="009C1932">
        <w:t xml:space="preserve">r </w:t>
      </w:r>
      <w:r w:rsidR="007B4B3F">
        <w:t>informações do pet</w:t>
      </w:r>
    </w:p>
    <w:p w:rsidR="0090644B" w:rsidRDefault="0090644B" w:rsidP="00F215EF">
      <w:pPr>
        <w:pStyle w:val="TextoNormal"/>
        <w:spacing w:line="360" w:lineRule="auto"/>
        <w:ind w:left="720"/>
      </w:pPr>
      <w:r>
        <w:t>O usuário doador poderá, a qualquer momento</w:t>
      </w:r>
      <w:r w:rsidR="00287510">
        <w:t>, consultar</w:t>
      </w:r>
      <w:r>
        <w:t xml:space="preserve"> os dados cadastrais do pet disponibilizado para adoção</w:t>
      </w:r>
      <w:r w:rsidR="00E11B37">
        <w:t>, mesmo após efetuada sua adoção</w:t>
      </w:r>
      <w:r>
        <w:t xml:space="preserve">. Para ter acesso a funcionalidade o usuário contará com uma listagem dos pets por ele cadastrados e um ícone que o levará </w:t>
      </w:r>
      <w:r w:rsidR="0065118E">
        <w:t>à</w:t>
      </w:r>
      <w:r>
        <w:t xml:space="preserve"> página </w:t>
      </w:r>
      <w:r w:rsidR="0065118E">
        <w:t xml:space="preserve">com </w:t>
      </w:r>
      <w:r w:rsidR="00A44172">
        <w:t xml:space="preserve">as </w:t>
      </w:r>
      <w:r w:rsidR="0065118E">
        <w:t>informações do pet</w:t>
      </w:r>
      <w:r>
        <w:t>.</w:t>
      </w:r>
    </w:p>
    <w:p w:rsidR="004D780F" w:rsidRDefault="004D780F" w:rsidP="0013370E">
      <w:pPr>
        <w:pStyle w:val="Ttulo3"/>
      </w:pPr>
      <w:r>
        <w:lastRenderedPageBreak/>
        <w:t xml:space="preserve">Caso de Uso </w:t>
      </w:r>
      <w:r w:rsidR="0090644B">
        <w:t>3</w:t>
      </w:r>
      <w:r>
        <w:t xml:space="preserve"> –  </w:t>
      </w:r>
      <w:r w:rsidR="00A03824">
        <w:t>Alterar cadastro do pet</w:t>
      </w:r>
    </w:p>
    <w:p w:rsidR="004D780F" w:rsidRDefault="00AF450D" w:rsidP="00F215EF">
      <w:pPr>
        <w:pStyle w:val="TextoNormal"/>
        <w:spacing w:line="360" w:lineRule="auto"/>
        <w:ind w:left="720"/>
      </w:pPr>
      <w:r>
        <w:t xml:space="preserve">O usuário </w:t>
      </w:r>
      <w:r w:rsidR="005E63E8">
        <w:t xml:space="preserve">doador </w:t>
      </w:r>
      <w:r>
        <w:t>poderá, a qualquer momento</w:t>
      </w:r>
      <w:r w:rsidR="002B7807">
        <w:t xml:space="preserve"> </w:t>
      </w:r>
      <w:r w:rsidR="00B02F02">
        <w:t>até</w:t>
      </w:r>
      <w:r w:rsidR="002B7807">
        <w:t xml:space="preserve"> </w:t>
      </w:r>
      <w:r w:rsidR="00642435">
        <w:t xml:space="preserve">que </w:t>
      </w:r>
      <w:r w:rsidR="002B7807">
        <w:t>seja efetuad</w:t>
      </w:r>
      <w:r w:rsidR="002B57CE">
        <w:t>a</w:t>
      </w:r>
      <w:r w:rsidR="002B7807">
        <w:t xml:space="preserve"> a adoção</w:t>
      </w:r>
      <w:r w:rsidR="002B57CE">
        <w:t xml:space="preserve">, alterar os dados cadastrais do </w:t>
      </w:r>
      <w:r w:rsidR="000B51D1">
        <w:t xml:space="preserve">pet disponibilizado para </w:t>
      </w:r>
      <w:r w:rsidR="00C54F1A">
        <w:t>adoção.</w:t>
      </w:r>
      <w:r w:rsidR="00802B4A">
        <w:t xml:space="preserve"> Para ter acesso a funcionalidade o usuário contará com uma listagem dos pets por ele cadastrados </w:t>
      </w:r>
      <w:r w:rsidR="005A2D58">
        <w:t xml:space="preserve">e um </w:t>
      </w:r>
      <w:r w:rsidR="000B2C77">
        <w:t xml:space="preserve">ícone </w:t>
      </w:r>
      <w:r w:rsidR="00721B82">
        <w:t xml:space="preserve">que o levará </w:t>
      </w:r>
      <w:r w:rsidR="0065118E">
        <w:t>à</w:t>
      </w:r>
      <w:r w:rsidR="00721B82">
        <w:t xml:space="preserve"> página para alteração dos dados </w:t>
      </w:r>
      <w:r w:rsidR="00D92D37">
        <w:t xml:space="preserve">desejados. Após efetuadas as alteração </w:t>
      </w:r>
      <w:r w:rsidR="00F75E6F">
        <w:t xml:space="preserve">necessárias, o usuário deverá clicar em </w:t>
      </w:r>
      <w:r w:rsidR="000B2C77">
        <w:t xml:space="preserve">no botão ENVIAR e </w:t>
      </w:r>
      <w:r w:rsidR="0077427E">
        <w:t>em será exibida uma tela de confirmação das alterações.</w:t>
      </w:r>
    </w:p>
    <w:p w:rsidR="004D780F" w:rsidRDefault="004D780F" w:rsidP="0013370E">
      <w:pPr>
        <w:pStyle w:val="Ttulo3"/>
      </w:pPr>
      <w:r>
        <w:t xml:space="preserve">Caso de Uso </w:t>
      </w:r>
      <w:r w:rsidR="00A44172">
        <w:t>4</w:t>
      </w:r>
      <w:r>
        <w:t xml:space="preserve"> –  </w:t>
      </w:r>
      <w:r w:rsidR="00362646">
        <w:t>Deletar pet</w:t>
      </w:r>
    </w:p>
    <w:p w:rsidR="00A44172" w:rsidRDefault="00A44172" w:rsidP="00F215EF">
      <w:pPr>
        <w:pStyle w:val="TextoNormal"/>
        <w:spacing w:line="360" w:lineRule="auto"/>
        <w:ind w:left="720"/>
      </w:pPr>
      <w:r>
        <w:t>O usuário doador poderá, a qualquer momento até que seja efetuada a adoção,</w:t>
      </w:r>
      <w:r w:rsidR="00CF4588">
        <w:t xml:space="preserve"> excluir</w:t>
      </w:r>
      <w:r>
        <w:t xml:space="preserve"> o pet disponibilizado para adoção. Para ter acesso a funcionalidade o usuário contará com uma listagem dos pets por ele cadastrados e um ícone que o levará à página </w:t>
      </w:r>
      <w:r w:rsidR="007B5247">
        <w:t xml:space="preserve">de confirmação </w:t>
      </w:r>
      <w:r w:rsidR="00BC2522">
        <w:t>d</w:t>
      </w:r>
      <w:r w:rsidR="00044DB8">
        <w:t>a</w:t>
      </w:r>
      <w:r w:rsidR="00BC2522">
        <w:t xml:space="preserve"> exclusão do pet cadastrado</w:t>
      </w:r>
      <w:r>
        <w:t xml:space="preserve">. </w:t>
      </w:r>
      <w:r w:rsidR="000D4086">
        <w:t xml:space="preserve">Na página de exclusão será possível visualizar as informações do pet </w:t>
      </w:r>
      <w:r w:rsidR="00D82145">
        <w:t>e haverá ainda uma informação de que essa ação não poderá ser revertida</w:t>
      </w:r>
      <w:r w:rsidR="00E719CF">
        <w:t>. C</w:t>
      </w:r>
      <w:r w:rsidR="001B5118">
        <w:t>iente e certo de sua vontade o usuário deverá clicar no</w:t>
      </w:r>
      <w:r w:rsidR="00391DEB">
        <w:t xml:space="preserve"> link destacado em vermelho</w:t>
      </w:r>
      <w:r w:rsidR="00D82145">
        <w:t xml:space="preserve"> </w:t>
      </w:r>
      <w:r w:rsidR="00A34F1C">
        <w:t xml:space="preserve">"Sim, tenho certeza!" </w:t>
      </w:r>
      <w:r>
        <w:t xml:space="preserve">e em será exibida uma tela de confirmação </w:t>
      </w:r>
      <w:r w:rsidR="00A34F1C">
        <w:t>da exclusão</w:t>
      </w:r>
      <w:r>
        <w:t>.</w:t>
      </w:r>
    </w:p>
    <w:p w:rsidR="004D780F" w:rsidRDefault="004D780F" w:rsidP="0013370E">
      <w:pPr>
        <w:pStyle w:val="Ttulo3"/>
      </w:pPr>
      <w:r>
        <w:t xml:space="preserve">Caso de Uso </w:t>
      </w:r>
      <w:r w:rsidR="00BB4819">
        <w:t>4</w:t>
      </w:r>
      <w:r>
        <w:t xml:space="preserve"> –  </w:t>
      </w:r>
      <w:r w:rsidR="00BB4819">
        <w:t>Adotar pet</w:t>
      </w:r>
    </w:p>
    <w:p w:rsidR="004D780F" w:rsidRDefault="00BB4819" w:rsidP="00066297">
      <w:pPr>
        <w:pStyle w:val="TextoNormal"/>
        <w:spacing w:line="360" w:lineRule="auto"/>
        <w:ind w:left="720"/>
      </w:pPr>
      <w:r>
        <w:t xml:space="preserve">O usuário </w:t>
      </w:r>
      <w:r w:rsidR="005B7C22">
        <w:t>poderá adotar um pet</w:t>
      </w:r>
      <w:r w:rsidR="002628BC">
        <w:t xml:space="preserve"> e para isso deverá escolher o </w:t>
      </w:r>
      <w:r w:rsidR="00B62AF2">
        <w:t>pet</w:t>
      </w:r>
      <w:r w:rsidR="00760D5E">
        <w:t>, cu</w:t>
      </w:r>
      <w:r w:rsidR="005C77E2">
        <w:t>ja listagem poderá ser acessada por meio do menu “P</w:t>
      </w:r>
      <w:r w:rsidR="00066297">
        <w:t>ets”</w:t>
      </w:r>
      <w:r w:rsidR="00D44C2D">
        <w:t xml:space="preserve"> disponível na barra de menus</w:t>
      </w:r>
      <w:r w:rsidR="00F64B5F">
        <w:t>. Após selecionado o animal</w:t>
      </w:r>
      <w:r w:rsidR="004C2743">
        <w:t xml:space="preserve">, o usuário </w:t>
      </w:r>
      <w:r w:rsidR="005F413F">
        <w:t xml:space="preserve">deverá clicar no botão “QUERO ADOTAR” </w:t>
      </w:r>
      <w:r w:rsidR="0097614B">
        <w:t>o qual o levará para uma tela c</w:t>
      </w:r>
      <w:r w:rsidR="007E5D37">
        <w:t>ontendo</w:t>
      </w:r>
      <w:r w:rsidR="0097614B">
        <w:t xml:space="preserve"> as informações </w:t>
      </w:r>
      <w:r w:rsidR="007E5D37">
        <w:t>gerais do pet, as informações do adotante</w:t>
      </w:r>
      <w:r w:rsidR="00BA534E">
        <w:t xml:space="preserve">, </w:t>
      </w:r>
      <w:r w:rsidR="004A3C04">
        <w:t>informações de regras de adoção, termo de responsabilidade</w:t>
      </w:r>
      <w:r w:rsidR="001E5538">
        <w:t xml:space="preserve">, dicas </w:t>
      </w:r>
      <w:r w:rsidR="008F45E3">
        <w:t>de</w:t>
      </w:r>
      <w:r w:rsidR="00AD02BC">
        <w:t xml:space="preserve"> cuidados para com o pet. Estando ciente e certo de sua vontade, deverá </w:t>
      </w:r>
      <w:r w:rsidR="00AD0ACB">
        <w:t>clicar no botão “CONFIRMAR INTERESSE</w:t>
      </w:r>
      <w:r w:rsidR="005E7A65">
        <w:t xml:space="preserve">” e sem seguida </w:t>
      </w:r>
      <w:r w:rsidR="00D44C2D">
        <w:t xml:space="preserve">será exibida uma tela confirmando a manifestação </w:t>
      </w:r>
      <w:r w:rsidR="004D0F6C">
        <w:t xml:space="preserve">de interesse. Nessa tela de confirmação haverá um botão </w:t>
      </w:r>
      <w:r w:rsidR="00082729">
        <w:t>para</w:t>
      </w:r>
      <w:r w:rsidR="00B43C14">
        <w:t xml:space="preserve"> que o interessado possa contactar o adotante</w:t>
      </w:r>
      <w:r w:rsidR="00082729">
        <w:t xml:space="preserve"> e mais uma vez, por meio de mensagem</w:t>
      </w:r>
      <w:r w:rsidR="00502579">
        <w:t xml:space="preserve">, reforcar o seu interesse. </w:t>
      </w:r>
      <w:r w:rsidR="003A74A8">
        <w:t>Após confirmação de interesse, o</w:t>
      </w:r>
      <w:r w:rsidR="003E2121">
        <w:t xml:space="preserve"> status </w:t>
      </w:r>
      <w:r w:rsidR="009033A8">
        <w:t xml:space="preserve">do pet escolhido </w:t>
      </w:r>
      <w:r w:rsidR="003A74A8">
        <w:t>passará a con</w:t>
      </w:r>
      <w:r w:rsidR="00417097">
        <w:t>s</w:t>
      </w:r>
      <w:r w:rsidR="003A74A8">
        <w:t xml:space="preserve">tar como </w:t>
      </w:r>
      <w:r w:rsidR="00417097">
        <w:t>“Pendente de Aprovação”</w:t>
      </w:r>
      <w:r w:rsidR="00722D52">
        <w:t xml:space="preserve">, essa mesma informação também </w:t>
      </w:r>
      <w:r w:rsidR="00DA4A40">
        <w:t xml:space="preserve">será </w:t>
      </w:r>
      <w:r w:rsidR="00EC09EB">
        <w:t>incluída na tab</w:t>
      </w:r>
      <w:r w:rsidR="00AB1F4D">
        <w:t>l</w:t>
      </w:r>
      <w:r w:rsidR="00EC09EB">
        <w:t>ema de animais cadastrados</w:t>
      </w:r>
      <w:r w:rsidR="00BA6978">
        <w:t xml:space="preserve"> pelo doador no</w:t>
      </w:r>
      <w:r w:rsidR="00393210">
        <w:t xml:space="preserve"> campo status.</w:t>
      </w:r>
      <w:r w:rsidR="00375806">
        <w:t xml:space="preserve"> </w:t>
      </w:r>
      <w:r w:rsidR="00E25D39">
        <w:t>Também será incluída, na tabela pets adotados</w:t>
      </w:r>
      <w:r w:rsidR="00C7431C">
        <w:t xml:space="preserve"> pelo </w:t>
      </w:r>
      <w:r w:rsidR="000622D4">
        <w:t>adontante as informações de nome do pet e o status da adoção.</w:t>
      </w:r>
      <w:r w:rsidR="009E360D">
        <w:t xml:space="preserve"> O usuário adontante ficará impedido de manistar </w:t>
      </w:r>
      <w:r w:rsidR="00970F49">
        <w:t>interesse em novas adoções, por um prazo de 72 horas ou até que o doador aprove</w:t>
      </w:r>
      <w:r w:rsidR="00413CE8">
        <w:t>/</w:t>
      </w:r>
      <w:r w:rsidR="00970F49">
        <w:t xml:space="preserve">rejeite </w:t>
      </w:r>
      <w:r w:rsidR="00413CE8">
        <w:t>a</w:t>
      </w:r>
      <w:r w:rsidR="00970F49">
        <w:t xml:space="preserve"> adoção.</w:t>
      </w:r>
      <w:r w:rsidR="002738D5">
        <w:t xml:space="preserve"> Decorrido o prazo de 72 horas o interessado poderá manifestar </w:t>
      </w:r>
      <w:r w:rsidR="001D0FF2">
        <w:t xml:space="preserve">novo </w:t>
      </w:r>
      <w:r w:rsidR="002738D5">
        <w:t>interesse de adoção</w:t>
      </w:r>
      <w:r w:rsidR="006D0E16">
        <w:t xml:space="preserve">, inclusive para o animal </w:t>
      </w:r>
      <w:r w:rsidR="009809A6">
        <w:t>que transcorrera o prazo e/ou tenha sido negada</w:t>
      </w:r>
      <w:r w:rsidR="0062353E">
        <w:t xml:space="preserve">. Em caso de </w:t>
      </w:r>
      <w:r w:rsidR="00D6380D">
        <w:t>rejeição</w:t>
      </w:r>
      <w:r w:rsidR="008D17E6">
        <w:t xml:space="preserve"> de adoção o interessado poderá efetuar</w:t>
      </w:r>
      <w:r w:rsidR="00C3695F">
        <w:t>, para o mesmo pet,</w:t>
      </w:r>
      <w:r w:rsidR="008D17E6">
        <w:t xml:space="preserve"> somente outra tentativa</w:t>
      </w:r>
      <w:r w:rsidR="00D6380D">
        <w:t>, tatotalizando duas tentativas cujas</w:t>
      </w:r>
      <w:r w:rsidR="00C3695F">
        <w:t xml:space="preserve"> adoções foram negadas.</w:t>
      </w:r>
    </w:p>
    <w:p w:rsidR="002B335A" w:rsidRDefault="002B335A" w:rsidP="0013370E">
      <w:pPr>
        <w:pStyle w:val="Ttulo3"/>
      </w:pPr>
      <w:r>
        <w:lastRenderedPageBreak/>
        <w:t xml:space="preserve">Caso de Uso </w:t>
      </w:r>
      <w:r w:rsidR="00525431">
        <w:t>5</w:t>
      </w:r>
      <w:r>
        <w:t xml:space="preserve"> –  </w:t>
      </w:r>
      <w:r w:rsidR="00816E1D">
        <w:t>Aprovar adoção</w:t>
      </w:r>
    </w:p>
    <w:p w:rsidR="002B335A" w:rsidRDefault="001F6D34" w:rsidP="00AE6774">
      <w:pPr>
        <w:pStyle w:val="TextoNormal"/>
        <w:spacing w:line="360" w:lineRule="auto"/>
        <w:ind w:left="720"/>
      </w:pPr>
      <w:r>
        <w:t xml:space="preserve">O doador é quem dará o veredicto final e caberá a ele aceitar ou rejeitar a adoção. </w:t>
      </w:r>
      <w:r w:rsidR="000C7098">
        <w:t xml:space="preserve">Ele terá um prazo de 72 horas para </w:t>
      </w:r>
      <w:r w:rsidR="00260755">
        <w:t xml:space="preserve">aprovar ou rejeitar </w:t>
      </w:r>
      <w:r w:rsidR="005A56D9">
        <w:t xml:space="preserve">o pedido de adoção. </w:t>
      </w:r>
      <w:r w:rsidR="0057048E">
        <w:t xml:space="preserve">O adotante receberá um e-mail comunicando sobre </w:t>
      </w:r>
      <w:r w:rsidR="00C81BF7">
        <w:t xml:space="preserve">a manifestação </w:t>
      </w:r>
      <w:r w:rsidR="00D95994">
        <w:t>d</w:t>
      </w:r>
      <w:r w:rsidR="00C81BF7">
        <w:t>e interesse</w:t>
      </w:r>
      <w:r w:rsidR="007D6BCF">
        <w:t xml:space="preserve">. Para aceitar a adoção o adotante </w:t>
      </w:r>
      <w:r w:rsidR="00780B64">
        <w:t xml:space="preserve">deverá acessar a tabela de pets </w:t>
      </w:r>
      <w:r w:rsidR="002A3FCE">
        <w:t xml:space="preserve">por ele </w:t>
      </w:r>
      <w:r w:rsidR="00780B64">
        <w:t xml:space="preserve">cadastrados, onde na coluna status constará a informação </w:t>
      </w:r>
      <w:r w:rsidR="002A3FCE">
        <w:t>“Pendente de Aprovação”</w:t>
      </w:r>
      <w:r w:rsidR="00830542">
        <w:t xml:space="preserve"> seguida de ícone para aprovação/rejeição</w:t>
      </w:r>
      <w:r w:rsidR="00EF107C">
        <w:t xml:space="preserve">. </w:t>
      </w:r>
      <w:r>
        <w:t>Uma vez aceita a adoção o status do animal pasará a con</w:t>
      </w:r>
      <w:r w:rsidR="0037144C">
        <w:t>s</w:t>
      </w:r>
      <w:r>
        <w:t xml:space="preserve">tar como </w:t>
      </w:r>
      <w:r w:rsidR="001D06E3">
        <w:t>“I</w:t>
      </w:r>
      <w:r>
        <w:t>ndisponível</w:t>
      </w:r>
      <w:r w:rsidR="001D06E3">
        <w:t>”</w:t>
      </w:r>
      <w:r>
        <w:t xml:space="preserve">, assim com as informações </w:t>
      </w:r>
      <w:r w:rsidR="000264F5">
        <w:t>referente a</w:t>
      </w:r>
      <w:r>
        <w:t xml:space="preserve"> adoção </w:t>
      </w:r>
      <w:r w:rsidR="000264F5">
        <w:t xml:space="preserve">também passarão a </w:t>
      </w:r>
      <w:r>
        <w:t>constar na tabela de animais cadastrados pelo doador</w:t>
      </w:r>
      <w:r w:rsidR="008D7D8C">
        <w:t xml:space="preserve"> e </w:t>
      </w:r>
      <w:r w:rsidR="005B649F">
        <w:t>na tabela de animais adotados pelo adotante.</w:t>
      </w:r>
    </w:p>
    <w:p w:rsidR="002B335A" w:rsidRDefault="002B335A" w:rsidP="0013370E">
      <w:pPr>
        <w:pStyle w:val="Ttulo3"/>
      </w:pPr>
      <w:r>
        <w:t xml:space="preserve">Caso de Uso </w:t>
      </w:r>
      <w:r w:rsidR="00525431">
        <w:t>6</w:t>
      </w:r>
      <w:r>
        <w:t xml:space="preserve"> –  </w:t>
      </w:r>
    </w:p>
    <w:p w:rsidR="00AE6774" w:rsidRDefault="00AE6774" w:rsidP="00A70B05">
      <w:pPr>
        <w:pStyle w:val="TextoNormal"/>
        <w:spacing w:line="360" w:lineRule="auto"/>
        <w:ind w:left="720"/>
      </w:pPr>
      <w:r>
        <w:t>Texto</w:t>
      </w:r>
    </w:p>
    <w:p w:rsidR="002B335A" w:rsidRDefault="002B335A" w:rsidP="0013370E">
      <w:pPr>
        <w:pStyle w:val="Ttulo3"/>
      </w:pPr>
      <w:r>
        <w:t xml:space="preserve">Caso de Uso </w:t>
      </w:r>
      <w:r w:rsidR="00AE6774">
        <w:t>7</w:t>
      </w:r>
      <w:r>
        <w:t xml:space="preserve"> –  </w:t>
      </w:r>
    </w:p>
    <w:p w:rsidR="00AE6774" w:rsidRDefault="00AE6774" w:rsidP="00A70B05">
      <w:pPr>
        <w:pStyle w:val="TextoNormal"/>
        <w:spacing w:line="360" w:lineRule="auto"/>
        <w:ind w:left="720"/>
      </w:pPr>
      <w:r>
        <w:t>Texto</w:t>
      </w:r>
    </w:p>
    <w:p w:rsidR="002B335A" w:rsidRDefault="002B335A" w:rsidP="0013370E">
      <w:pPr>
        <w:pStyle w:val="Ttulo3"/>
      </w:pPr>
      <w:r>
        <w:t xml:space="preserve">Caso de Uso </w:t>
      </w:r>
      <w:r w:rsidR="00AE6774">
        <w:t>8</w:t>
      </w:r>
      <w:r>
        <w:t xml:space="preserve"> –  </w:t>
      </w:r>
    </w:p>
    <w:p w:rsidR="00AE6774" w:rsidRDefault="00AE6774" w:rsidP="00A70B05">
      <w:pPr>
        <w:pStyle w:val="TextoNormal"/>
        <w:spacing w:line="360" w:lineRule="auto"/>
        <w:ind w:left="720"/>
      </w:pPr>
      <w:r>
        <w:t>Texto</w:t>
      </w:r>
    </w:p>
    <w:p w:rsidR="004D780F" w:rsidRPr="00E56703" w:rsidRDefault="004D780F" w:rsidP="00E56703">
      <w:pPr>
        <w:pStyle w:val="TextoNormal"/>
        <w:ind w:left="0"/>
        <w:sectPr w:rsidR="004D780F" w:rsidRPr="00E56703"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p w:rsidR="00F26727" w:rsidRDefault="0045077E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6" type="#_x0000_t75" style="width:29.25pt;height:36.75pt" o:ole="">
            <v:imagedata r:id="rId16" o:title=""/>
          </v:shape>
          <o:OLEObject Type="Embed" ProgID="Word.Picture.6" ShapeID="_x0000_i1026" DrawAspect="Content" ObjectID="_1655818629" r:id="rId17"/>
        </w:object>
      </w:r>
    </w:p>
    <w:p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bookmarkStart w:id="58" w:name="_Toc467473449"/>
      <w:bookmarkStart w:id="59" w:name="_Toc467473981"/>
      <w:bookmarkStart w:id="60" w:name="_Toc467477720"/>
      <w:bookmarkStart w:id="61" w:name="_Toc467494874"/>
      <w:bookmarkStart w:id="62" w:name="_Toc467495244"/>
      <w:bookmarkStart w:id="63" w:name="_Toc468086052"/>
      <w:r>
        <w:t xml:space="preserve">Requisitos funcionais </w:t>
      </w:r>
      <w:bookmarkEnd w:id="56"/>
      <w:r>
        <w:t>(casos de uso)</w:t>
      </w:r>
      <w:bookmarkEnd w:id="58"/>
      <w:bookmarkEnd w:id="59"/>
      <w:bookmarkEnd w:id="60"/>
      <w:bookmarkEnd w:id="61"/>
      <w:bookmarkEnd w:id="62"/>
      <w:bookmarkEnd w:id="63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Cada um dos casos de uso deve ser descrito em um</w:t>
      </w:r>
      <w:r w:rsidRPr="00506043">
        <w:rPr>
          <w:i/>
          <w:color w:val="5B9BD5"/>
        </w:rPr>
        <w:t xml:space="preserve"> </w:t>
      </w:r>
      <w:r w:rsidRPr="00506043">
        <w:rPr>
          <w:color w:val="5B9BD5"/>
        </w:rPr>
        <w:t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</w:p>
    <w:p w:rsidR="00F26727" w:rsidRDefault="00631CAB">
      <w:pPr>
        <w:pStyle w:val="Ttulo2"/>
      </w:pPr>
      <w:bookmarkStart w:id="64" w:name="_Toc467473450"/>
      <w:bookmarkStart w:id="65" w:name="_Toc467473982"/>
      <w:bookmarkStart w:id="66" w:name="_Toc467477721"/>
      <w:bookmarkStart w:id="67" w:name="_Toc467494875"/>
      <w:bookmarkStart w:id="68" w:name="_Toc467495245"/>
      <w:bookmarkStart w:id="69" w:name="_Toc468086053"/>
      <w:bookmarkStart w:id="70" w:name="_Toc44707976"/>
      <w:r>
        <w:t xml:space="preserve">Requisitos do Estoque </w:t>
      </w:r>
      <w:r w:rsidR="00F26727" w:rsidRPr="00506043">
        <w:rPr>
          <w:color w:val="5B9BD5"/>
        </w:rPr>
        <w:t xml:space="preserve">&lt;Nome de subseção para agrupar </w:t>
      </w:r>
      <w:r w:rsidRPr="00506043">
        <w:rPr>
          <w:color w:val="5B9BD5"/>
        </w:rPr>
        <w:t>requisitos</w:t>
      </w:r>
      <w:r w:rsidR="00F26727" w:rsidRPr="00506043">
        <w:rPr>
          <w:color w:val="5B9BD5"/>
        </w:rPr>
        <w:t xml:space="preserve"> correlacionados&gt;</w:t>
      </w:r>
      <w:bookmarkEnd w:id="64"/>
      <w:bookmarkEnd w:id="65"/>
      <w:bookmarkEnd w:id="66"/>
      <w:bookmarkEnd w:id="67"/>
      <w:bookmarkEnd w:id="68"/>
      <w:bookmarkEnd w:id="69"/>
      <w:bookmarkEnd w:id="70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&lt;Utilize este espaço para descrever características comuns dos casos de uso desta seção, explicitando o motivo do seu agrupamento em uma seção única.</w:t>
      </w:r>
    </w:p>
    <w:p w:rsidR="00F26727" w:rsidRDefault="00F26727">
      <w:pPr>
        <w:pStyle w:val="TextoNormal"/>
      </w:pPr>
      <w:r w:rsidRPr="00506043">
        <w:rPr>
          <w:color w:val="5B9BD5"/>
        </w:rPr>
        <w:t>Se todos os casos de uso desta seção estiverem relacionados com o mesmo ator você pode informar isso aqui, especificando qual é o ator em questão, e eliminar o campo “Ator:” das descrições dos casos de uso feitas nos blocos a seguir.&gt;</w:t>
      </w:r>
    </w:p>
    <w:p w:rsidR="004D3D60" w:rsidRDefault="00F26727" w:rsidP="004D3D60">
      <w:pPr>
        <w:pStyle w:val="Requisito"/>
      </w:pPr>
      <w:r>
        <w:t xml:space="preserve"> </w:t>
      </w:r>
      <w:bookmarkStart w:id="71" w:name="_Toc467473451"/>
      <w:bookmarkStart w:id="72" w:name="_Toc467473983"/>
      <w:bookmarkStart w:id="73" w:name="_Toc467477722"/>
      <w:bookmarkStart w:id="74" w:name="_Toc467494876"/>
      <w:bookmarkStart w:id="75" w:name="_Toc467495246"/>
      <w:bookmarkStart w:id="76" w:name="_Toc468086054"/>
      <w:bookmarkStart w:id="77" w:name="_Toc44707977"/>
      <w:r>
        <w:t xml:space="preserve">[RF001] &lt;Nome do </w:t>
      </w:r>
      <w:r w:rsidR="005C785E">
        <w:t>requisito/</w:t>
      </w:r>
      <w:r>
        <w:t>caso de uso&gt;</w:t>
      </w:r>
      <w:bookmarkEnd w:id="71"/>
      <w:bookmarkEnd w:id="72"/>
      <w:bookmarkEnd w:id="73"/>
      <w:bookmarkEnd w:id="74"/>
      <w:bookmarkEnd w:id="75"/>
      <w:bookmarkEnd w:id="76"/>
      <w:bookmarkEnd w:id="77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D40FCB" w:rsidRPr="00AB6C99" w:rsidTr="00D40FCB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D40FCB" w:rsidRPr="00D40FCB" w:rsidTr="00D40FCB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D40FCB">
            <w:r w:rsidRPr="00D40FCB">
              <w:t>(   )  Essencial                (   ) Importante       (   ) Desejável</w:t>
            </w:r>
          </w:p>
        </w:tc>
      </w:tr>
      <w:tr w:rsidR="00D40FCB" w:rsidRPr="00D40FCB" w:rsidTr="00D40FCB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Aluno.</w:t>
            </w:r>
          </w:p>
        </w:tc>
      </w:tr>
      <w:tr w:rsidR="00D40FCB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O aluno precisa estar logado no sistema para executar tal ação.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 xml:space="preserve">O sistema </w:t>
            </w:r>
            <w:r w:rsidR="007010B6"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7010B6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Placa do Carro: Deve estar no formato de 3 letras + 4 números</w:t>
            </w:r>
          </w:p>
          <w:p w:rsidR="007010B6" w:rsidRPr="004D3D60" w:rsidRDefault="007010B6" w:rsidP="007010B6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D40FCB" w:rsidRPr="00D40FCB" w:rsidTr="00D40FCB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Realiza o login no sistema.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2. Seleciona a opção de cancelamento de disciplinas.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Default="00D40FCB" w:rsidP="00D40FCB"/>
          <w:p w:rsidR="00D40FCB" w:rsidRDefault="00D40FCB" w:rsidP="00D40FCB"/>
          <w:p w:rsidR="00D40FCB" w:rsidRPr="00D40FCB" w:rsidRDefault="00D40FCB" w:rsidP="00D40FCB">
            <w:r w:rsidRPr="00D40FCB">
              <w:t>3. Apresenta as disciplinas que estão aptas a serem canceladas.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5. Sistema confirma o cancelamento.</w:t>
            </w:r>
          </w:p>
        </w:tc>
      </w:tr>
      <w:tr w:rsidR="00D40FCB" w:rsidRPr="00D40FCB" w:rsidTr="00D40FCB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Caso ocorra um erro no login o sistema emitirá a seguinte mensagem: “Falha no login”.</w:t>
            </w:r>
          </w:p>
          <w:p w:rsidR="00D40FCB" w:rsidRPr="00D40FCB" w:rsidRDefault="00D40FCB" w:rsidP="00D40FCB">
            <w:r w:rsidRPr="00D40FCB">
              <w:t>3. Se não há nenhuma disciplina apta a ser cancelada, o sistema reporta ao usuário.</w:t>
            </w:r>
          </w:p>
        </w:tc>
      </w:tr>
    </w:tbl>
    <w:p w:rsidR="00D40FCB" w:rsidRPr="00D40FCB" w:rsidRDefault="00D40FCB" w:rsidP="00D40FCB"/>
    <w:p w:rsidR="001716C7" w:rsidRDefault="001716C7" w:rsidP="001716C7">
      <w:pPr>
        <w:pStyle w:val="Requisito"/>
      </w:pPr>
      <w:bookmarkStart w:id="78" w:name="_Toc44707978"/>
      <w:bookmarkStart w:id="79" w:name="_Toc467473452"/>
      <w:bookmarkStart w:id="80" w:name="_Toc467473993"/>
      <w:bookmarkStart w:id="81" w:name="_Toc467477732"/>
      <w:bookmarkStart w:id="82" w:name="_Toc467494885"/>
      <w:bookmarkStart w:id="83" w:name="_Toc467495251"/>
      <w:bookmarkStart w:id="84" w:name="_Toc468086057"/>
      <w:r>
        <w:t>[RF002] &lt;Nome de outro caso de uso</w:t>
      </w:r>
      <w:r w:rsidR="005C785E">
        <w:t>&gt;</w:t>
      </w:r>
      <w:bookmarkEnd w:id="78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7010B6" w:rsidRPr="007010B6" w:rsidTr="00AB6C99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bookmarkEnd w:id="79"/>
          <w:bookmarkEnd w:id="80"/>
          <w:bookmarkEnd w:id="81"/>
          <w:bookmarkEnd w:id="82"/>
          <w:bookmarkEnd w:id="83"/>
          <w:bookmarkEnd w:id="84"/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RF 00</w:t>
            </w:r>
            <w:r>
              <w:rPr>
                <w:b/>
                <w:bCs/>
                <w:color w:val="FFFFFF"/>
                <w:sz w:val="24"/>
                <w:szCs w:val="24"/>
              </w:rPr>
              <w:t>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7010B6" w:rsidRPr="00D40FCB" w:rsidTr="00AB6C99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r w:rsidRPr="00D40FCB">
              <w:t>(   )  Essencial                (   ) Importante       (   ) Desejável</w:t>
            </w:r>
          </w:p>
        </w:tc>
      </w:tr>
      <w:tr w:rsidR="007010B6" w:rsidRPr="00D40FCB" w:rsidTr="00AB6C99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Aluno.</w:t>
            </w:r>
          </w:p>
        </w:tc>
      </w:tr>
      <w:tr w:rsidR="007010B6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O aluno precisa estar logado no sistema para executar tal ação.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 xml:space="preserve">O sistema </w:t>
            </w:r>
            <w:r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AB6C99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lastRenderedPageBreak/>
              <w:t>Placa do Carro: Deve estar no formato de 3 letras + 4 números</w:t>
            </w:r>
          </w:p>
          <w:p w:rsidR="007010B6" w:rsidRPr="004D3D60" w:rsidRDefault="007010B6" w:rsidP="00AB6C99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7010B6" w:rsidRPr="00D40FCB" w:rsidTr="00AB6C99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Realiza o login no sistema.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2. Seleciona a opção de cancelamento de disciplinas.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Default="007010B6" w:rsidP="00AB6C99"/>
          <w:p w:rsidR="007010B6" w:rsidRDefault="007010B6" w:rsidP="00AB6C99"/>
          <w:p w:rsidR="007010B6" w:rsidRPr="00D40FCB" w:rsidRDefault="007010B6" w:rsidP="00AB6C99">
            <w:r w:rsidRPr="00D40FCB">
              <w:t>3. Apresenta as disciplinas que estão aptas a serem canceladas.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5. Sistema confirma o cancelamento.</w:t>
            </w:r>
          </w:p>
        </w:tc>
      </w:tr>
      <w:tr w:rsidR="007010B6" w:rsidRPr="00D40FCB" w:rsidTr="00AB6C99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Caso ocorra um erro no login o sistema emitirá a seguinte mensagem: “Falha no login”.</w:t>
            </w:r>
          </w:p>
          <w:p w:rsidR="007010B6" w:rsidRPr="00D40FCB" w:rsidRDefault="007010B6" w:rsidP="00AB6C99">
            <w:r w:rsidRPr="00D40FCB">
              <w:t>3. Se não há nenhuma disciplina apta a ser cancelada, o sistema reporta ao usuário.</w:t>
            </w:r>
          </w:p>
        </w:tc>
      </w:tr>
    </w:tbl>
    <w:p w:rsidR="005C785E" w:rsidRDefault="005C785E">
      <w:pPr>
        <w:pStyle w:val="TextoNormal"/>
      </w:pPr>
    </w:p>
    <w:p w:rsidR="005C785E" w:rsidRDefault="005C785E">
      <w:pPr>
        <w:pStyle w:val="TextoNormal"/>
      </w:pPr>
    </w:p>
    <w:p w:rsidR="00F26727" w:rsidRPr="00FB5D72" w:rsidRDefault="005C785E" w:rsidP="00FB5D72">
      <w:pPr>
        <w:pStyle w:val="TextoNormal"/>
        <w:ind w:left="720"/>
        <w:rPr>
          <w:color w:val="5B9BD5" w:themeColor="accent5"/>
        </w:rPr>
      </w:pPr>
      <w:r w:rsidRPr="00FB5D72">
        <w:rPr>
          <w:color w:val="5B9BD5" w:themeColor="accent5"/>
        </w:rPr>
        <w:t>&lt;FAÇA A DOCUMENTAÇÃO DE QUANTOS REQUISITOS FOREM NECESSÁRIOS</w:t>
      </w:r>
      <w:r w:rsidR="0007745E" w:rsidRPr="00FB5D72">
        <w:rPr>
          <w:color w:val="5B9BD5" w:themeColor="accent5"/>
        </w:rPr>
        <w:t>. PELO MENOS 4 REQUISITOS RELACIONADOS AO CRUD DE UMA ENTIDADE, 4 REQUISITOS RELACIONADOS AO CRUD ENVOLVENDO 3 OU MAIS ENTIDADES.</w:t>
      </w:r>
      <w:r w:rsidR="00F26727" w:rsidRPr="00FB5D72">
        <w:rPr>
          <w:color w:val="5B9BD5" w:themeColor="accent5"/>
        </w:rPr>
        <w:t>&gt;</w:t>
      </w:r>
    </w:p>
    <w:p w:rsidR="00F26727" w:rsidRDefault="00F26727">
      <w:pPr>
        <w:pStyle w:val="TextoNormal"/>
        <w:sectPr w:rsidR="00F26727">
          <w:headerReference w:type="default" r:id="rId18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85" w:name="_Toc467473455"/>
    <w:bookmarkStart w:id="86" w:name="_Toc467474002"/>
    <w:bookmarkStart w:id="87" w:name="_Toc467477741"/>
    <w:bookmarkStart w:id="88" w:name="_Toc467494887"/>
    <w:bookmarkStart w:id="89" w:name="_Toc467495253"/>
    <w:bookmarkStart w:id="90" w:name="_Toc468086059"/>
    <w:p w:rsidR="00F26727" w:rsidRDefault="0045077E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7" type="#_x0000_t75" style="width:29.25pt;height:36.75pt" o:ole="">
            <v:imagedata r:id="rId19" o:title=""/>
          </v:shape>
          <o:OLEObject Type="Embed" ProgID="Word.Picture.6" ShapeID="_x0000_i1027" DrawAspect="Content" ObjectID="_1655818630" r:id="rId20"/>
        </w:object>
      </w:r>
    </w:p>
    <w:p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Requisitos não funcionais</w:t>
      </w:r>
      <w:bookmarkEnd w:id="85"/>
      <w:bookmarkEnd w:id="86"/>
      <w:bookmarkEnd w:id="87"/>
      <w:bookmarkEnd w:id="88"/>
      <w:bookmarkEnd w:id="89"/>
      <w:bookmarkEnd w:id="90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:rsidR="00F26727" w:rsidRDefault="00F26727">
      <w:pPr>
        <w:pStyle w:val="Ttulo2"/>
      </w:pPr>
      <w:bookmarkStart w:id="91" w:name="_Toc467473456"/>
      <w:bookmarkStart w:id="92" w:name="_Toc467474003"/>
      <w:bookmarkStart w:id="93" w:name="_Toc467477742"/>
      <w:bookmarkStart w:id="94" w:name="_Toc467494888"/>
      <w:bookmarkStart w:id="95" w:name="_Toc467495254"/>
      <w:bookmarkStart w:id="96" w:name="_Toc468086060"/>
      <w:bookmarkStart w:id="97" w:name="_Toc44707979"/>
      <w:r>
        <w:t>Usabilidade</w:t>
      </w:r>
      <w:bookmarkEnd w:id="91"/>
      <w:bookmarkEnd w:id="92"/>
      <w:bookmarkEnd w:id="93"/>
      <w:bookmarkEnd w:id="94"/>
      <w:bookmarkEnd w:id="95"/>
      <w:bookmarkEnd w:id="96"/>
      <w:bookmarkEnd w:id="97"/>
    </w:p>
    <w:p w:rsidR="00F26727" w:rsidRPr="00FB5D72" w:rsidRDefault="00F26727">
      <w:pPr>
        <w:pStyle w:val="TextoNormal"/>
        <w:rPr>
          <w:color w:val="5B9BD5" w:themeColor="accent5"/>
        </w:rPr>
      </w:pPr>
      <w:r w:rsidRPr="00FB5D72">
        <w:rPr>
          <w:color w:val="5B9BD5" w:themeColor="accent5"/>
        </w:rPr>
        <w:t>Esta seção descreve os requisitos não funcionais associados à facilidade de uso da interface com o usuário, material de treinamento e documentação do sistema.</w:t>
      </w:r>
    </w:p>
    <w:p w:rsidR="00F26727" w:rsidRDefault="00F26727">
      <w:pPr>
        <w:pStyle w:val="Requisito"/>
      </w:pPr>
      <w:bookmarkStart w:id="98" w:name="_Toc467473457"/>
      <w:bookmarkStart w:id="99" w:name="_Toc467474004"/>
      <w:bookmarkStart w:id="100" w:name="_Toc467477743"/>
      <w:bookmarkStart w:id="101" w:name="_Toc467494889"/>
      <w:bookmarkStart w:id="102" w:name="_Toc467495255"/>
      <w:bookmarkStart w:id="103" w:name="_Toc468086061"/>
      <w:bookmarkStart w:id="104" w:name="_Toc44707980"/>
      <w:r>
        <w:t>[NF001]</w:t>
      </w:r>
      <w:bookmarkEnd w:id="98"/>
      <w:bookmarkEnd w:id="99"/>
      <w:bookmarkEnd w:id="100"/>
      <w:bookmarkEnd w:id="101"/>
      <w:bookmarkEnd w:id="102"/>
      <w:bookmarkEnd w:id="103"/>
      <w:r>
        <w:t xml:space="preserve"> &lt;Nome do requisito&gt;</w:t>
      </w:r>
      <w:bookmarkEnd w:id="104"/>
    </w:p>
    <w:p w:rsidR="00F26727" w:rsidRDefault="00F26727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26727">
        <w:tc>
          <w:tcPr>
            <w:tcW w:w="1559" w:type="dxa"/>
            <w:vAlign w:val="center"/>
          </w:tcPr>
          <w:p w:rsidR="00F26727" w:rsidRDefault="00F26727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Requisito"/>
        <w:outlineLvl w:val="0"/>
      </w:pPr>
      <w:r>
        <w:t xml:space="preserve"> </w:t>
      </w:r>
      <w:bookmarkStart w:id="105" w:name="_Toc467473458"/>
      <w:bookmarkStart w:id="106" w:name="_Toc467474005"/>
      <w:bookmarkStart w:id="107" w:name="_Toc467477744"/>
      <w:bookmarkStart w:id="108" w:name="_Toc467494890"/>
      <w:bookmarkStart w:id="109" w:name="_Toc467495256"/>
      <w:bookmarkStart w:id="110" w:name="_Toc468086062"/>
      <w:bookmarkStart w:id="111" w:name="_Toc44707981"/>
      <w:r>
        <w:t>[NF…]</w:t>
      </w:r>
      <w:bookmarkEnd w:id="105"/>
      <w:bookmarkEnd w:id="106"/>
      <w:bookmarkEnd w:id="107"/>
      <w:bookmarkEnd w:id="108"/>
      <w:bookmarkEnd w:id="109"/>
      <w:bookmarkEnd w:id="110"/>
      <w:r>
        <w:t xml:space="preserve"> &lt;Nome do requisito&gt;</w:t>
      </w:r>
      <w:bookmarkEnd w:id="111"/>
    </w:p>
    <w:p w:rsidR="00BB4A40" w:rsidRDefault="00BB4A40" w:rsidP="00BB4A40">
      <w:pPr>
        <w:pStyle w:val="TextoNormal"/>
      </w:pPr>
      <w:bookmarkStart w:id="112" w:name="_Toc467473459"/>
      <w:bookmarkStart w:id="113" w:name="_Toc467474006"/>
      <w:bookmarkStart w:id="114" w:name="_Toc467477745"/>
      <w:bookmarkStart w:id="115" w:name="_Toc467494891"/>
      <w:bookmarkStart w:id="116" w:name="_Toc467495257"/>
      <w:bookmarkStart w:id="117" w:name="_Toc46808606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18" w:name="_Toc44707982"/>
      <w:r>
        <w:t>Confiabilidade</w:t>
      </w:r>
      <w:bookmarkEnd w:id="112"/>
      <w:bookmarkEnd w:id="113"/>
      <w:bookmarkEnd w:id="114"/>
      <w:bookmarkEnd w:id="115"/>
      <w:bookmarkEnd w:id="116"/>
      <w:bookmarkEnd w:id="117"/>
      <w:bookmarkEnd w:id="118"/>
    </w:p>
    <w:p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:rsidR="00F26727" w:rsidRDefault="00F26727">
      <w:pPr>
        <w:pStyle w:val="Requisito"/>
      </w:pPr>
      <w:bookmarkStart w:id="119" w:name="_Toc467473460"/>
      <w:bookmarkStart w:id="120" w:name="_Toc467474007"/>
      <w:bookmarkStart w:id="121" w:name="_Toc467477746"/>
      <w:bookmarkStart w:id="122" w:name="_Toc467494892"/>
      <w:bookmarkStart w:id="123" w:name="_Toc467495258"/>
      <w:bookmarkStart w:id="124" w:name="_Toc468086064"/>
      <w:bookmarkStart w:id="125" w:name="_Toc44707983"/>
      <w:r>
        <w:t>[NF</w:t>
      </w:r>
      <w:r w:rsidR="005C785E">
        <w:t>005</w:t>
      </w:r>
      <w:r>
        <w:t>]</w:t>
      </w:r>
      <w:bookmarkEnd w:id="119"/>
      <w:bookmarkEnd w:id="120"/>
      <w:bookmarkEnd w:id="121"/>
      <w:bookmarkEnd w:id="122"/>
      <w:bookmarkEnd w:id="123"/>
      <w:bookmarkEnd w:id="124"/>
      <w:r>
        <w:t xml:space="preserve"> &lt;Nome do requisito&gt;</w:t>
      </w:r>
      <w:bookmarkEnd w:id="125"/>
    </w:p>
    <w:p w:rsidR="005C785E" w:rsidRDefault="005C785E" w:rsidP="005C785E">
      <w:pPr>
        <w:pStyle w:val="TextoNormal"/>
      </w:pPr>
      <w:bookmarkStart w:id="126" w:name="_Toc467473461"/>
      <w:bookmarkStart w:id="127" w:name="_Toc467474008"/>
      <w:bookmarkStart w:id="128" w:name="_Toc467477747"/>
      <w:bookmarkStart w:id="129" w:name="_Toc467494893"/>
      <w:bookmarkStart w:id="130" w:name="_Toc467495259"/>
      <w:bookmarkStart w:id="131" w:name="_Toc468086065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C785E" w:rsidTr="00506043">
        <w:tc>
          <w:tcPr>
            <w:tcW w:w="1559" w:type="dxa"/>
            <w:vAlign w:val="center"/>
          </w:tcPr>
          <w:p w:rsidR="005C785E" w:rsidRDefault="005C785E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32" w:name="_Toc44707984"/>
      <w:r>
        <w:lastRenderedPageBreak/>
        <w:t>Desempenho</w:t>
      </w:r>
      <w:bookmarkEnd w:id="126"/>
      <w:bookmarkEnd w:id="127"/>
      <w:bookmarkEnd w:id="128"/>
      <w:bookmarkEnd w:id="129"/>
      <w:bookmarkEnd w:id="130"/>
      <w:bookmarkEnd w:id="131"/>
      <w:bookmarkEnd w:id="132"/>
    </w:p>
    <w:p w:rsidR="00F26727" w:rsidRDefault="00F26727">
      <w:pPr>
        <w:pStyle w:val="TextoNormal"/>
        <w:rPr>
          <w:b/>
        </w:rPr>
      </w:pPr>
      <w:r>
        <w:t>Esta seção descreve os requisitos não funcionais associados à eficiência, uso de recursos e tempo de resposta do sistema.</w:t>
      </w:r>
    </w:p>
    <w:p w:rsidR="00F26727" w:rsidRDefault="00F26727">
      <w:pPr>
        <w:pStyle w:val="Requisito"/>
      </w:pPr>
      <w:bookmarkStart w:id="133" w:name="_Toc467473462"/>
      <w:bookmarkStart w:id="134" w:name="_Toc467474009"/>
      <w:bookmarkStart w:id="135" w:name="_Toc467477748"/>
      <w:bookmarkStart w:id="136" w:name="_Toc467494894"/>
      <w:bookmarkStart w:id="137" w:name="_Toc467495260"/>
      <w:bookmarkStart w:id="138" w:name="_Toc468086066"/>
      <w:bookmarkStart w:id="139" w:name="_Toc44707985"/>
      <w:r>
        <w:t>[NF…]</w:t>
      </w:r>
      <w:bookmarkEnd w:id="133"/>
      <w:bookmarkEnd w:id="134"/>
      <w:bookmarkEnd w:id="135"/>
      <w:bookmarkEnd w:id="136"/>
      <w:bookmarkEnd w:id="137"/>
      <w:bookmarkEnd w:id="138"/>
      <w:r>
        <w:t xml:space="preserve"> &lt;Nome do requisito&gt;</w:t>
      </w:r>
      <w:bookmarkEnd w:id="139"/>
    </w:p>
    <w:p w:rsidR="00BB4A40" w:rsidRDefault="00BB4A40" w:rsidP="00BB4A40">
      <w:pPr>
        <w:pStyle w:val="TextoNormal"/>
      </w:pPr>
      <w:bookmarkStart w:id="140" w:name="_Toc467473463"/>
      <w:bookmarkStart w:id="141" w:name="_Toc467474010"/>
      <w:bookmarkStart w:id="142" w:name="_Toc467477749"/>
      <w:bookmarkStart w:id="143" w:name="_Toc467494895"/>
      <w:bookmarkStart w:id="144" w:name="_Toc467495261"/>
      <w:bookmarkStart w:id="145" w:name="_Toc468086067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46" w:name="_Toc44707986"/>
      <w:r>
        <w:t>Segurança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:rsidR="00F26727" w:rsidRDefault="00F26727">
      <w:pPr>
        <w:pStyle w:val="Requisito"/>
      </w:pPr>
      <w:bookmarkStart w:id="147" w:name="_Toc467473464"/>
      <w:bookmarkStart w:id="148" w:name="_Toc467474011"/>
      <w:bookmarkStart w:id="149" w:name="_Toc467477750"/>
      <w:bookmarkStart w:id="150" w:name="_Toc467494896"/>
      <w:bookmarkStart w:id="151" w:name="_Toc467495262"/>
      <w:bookmarkStart w:id="152" w:name="_Toc468086068"/>
      <w:bookmarkStart w:id="153" w:name="_Toc44707987"/>
      <w:r>
        <w:t>[NF…]</w:t>
      </w:r>
      <w:bookmarkEnd w:id="147"/>
      <w:bookmarkEnd w:id="148"/>
      <w:bookmarkEnd w:id="149"/>
      <w:bookmarkEnd w:id="150"/>
      <w:bookmarkEnd w:id="151"/>
      <w:bookmarkEnd w:id="152"/>
      <w:r>
        <w:t xml:space="preserve"> &lt;Nome do requisito&gt;</w:t>
      </w:r>
      <w:bookmarkEnd w:id="153"/>
    </w:p>
    <w:p w:rsidR="00BB4A40" w:rsidRDefault="00BB4A40" w:rsidP="00BB4A40">
      <w:pPr>
        <w:pStyle w:val="TextoNormal"/>
      </w:pPr>
      <w:bookmarkStart w:id="154" w:name="_Toc467473465"/>
      <w:bookmarkStart w:id="155" w:name="_Toc467474012"/>
      <w:bookmarkStart w:id="156" w:name="_Toc467477751"/>
      <w:bookmarkStart w:id="157" w:name="_Toc467494897"/>
      <w:bookmarkStart w:id="158" w:name="_Toc467495263"/>
      <w:bookmarkStart w:id="159" w:name="_Toc468086069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60" w:name="_Toc44707988"/>
      <w:r>
        <w:t>Distribuição</w:t>
      </w:r>
      <w:bookmarkEnd w:id="154"/>
      <w:bookmarkEnd w:id="155"/>
      <w:bookmarkEnd w:id="156"/>
      <w:bookmarkEnd w:id="157"/>
      <w:bookmarkEnd w:id="158"/>
      <w:bookmarkEnd w:id="159"/>
      <w:bookmarkEnd w:id="160"/>
    </w:p>
    <w:p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:rsidR="00F26727" w:rsidRDefault="00F26727">
      <w:pPr>
        <w:pStyle w:val="Requisito"/>
      </w:pPr>
      <w:bookmarkStart w:id="161" w:name="_Toc467473466"/>
      <w:bookmarkStart w:id="162" w:name="_Toc467474013"/>
      <w:bookmarkStart w:id="163" w:name="_Toc467477752"/>
      <w:bookmarkStart w:id="164" w:name="_Toc467494898"/>
      <w:bookmarkStart w:id="165" w:name="_Toc467495264"/>
      <w:bookmarkStart w:id="166" w:name="_Toc468086070"/>
      <w:bookmarkStart w:id="167" w:name="_Toc44707989"/>
      <w:r>
        <w:t>[NF…]</w:t>
      </w:r>
      <w:bookmarkEnd w:id="161"/>
      <w:bookmarkEnd w:id="162"/>
      <w:bookmarkEnd w:id="163"/>
      <w:bookmarkEnd w:id="164"/>
      <w:bookmarkEnd w:id="165"/>
      <w:bookmarkEnd w:id="166"/>
      <w:r>
        <w:t xml:space="preserve"> &lt;Nome do requisito&gt;</w:t>
      </w:r>
      <w:bookmarkEnd w:id="167"/>
    </w:p>
    <w:p w:rsidR="00BB4A40" w:rsidRDefault="00BB4A40" w:rsidP="00BB4A40">
      <w:pPr>
        <w:pStyle w:val="TextoNormal"/>
      </w:pPr>
      <w:bookmarkStart w:id="168" w:name="_Toc467473467"/>
      <w:bookmarkStart w:id="169" w:name="_Toc467474014"/>
      <w:bookmarkStart w:id="170" w:name="_Toc467477753"/>
      <w:bookmarkStart w:id="171" w:name="_Toc467494899"/>
      <w:bookmarkStart w:id="172" w:name="_Toc467495265"/>
      <w:bookmarkStart w:id="173" w:name="_Toc468086071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74" w:name="_Toc44707990"/>
      <w:r>
        <w:t>Padrões</w:t>
      </w:r>
      <w:bookmarkEnd w:id="168"/>
      <w:bookmarkEnd w:id="169"/>
      <w:bookmarkEnd w:id="170"/>
      <w:bookmarkEnd w:id="171"/>
      <w:bookmarkEnd w:id="172"/>
      <w:bookmarkEnd w:id="173"/>
      <w:bookmarkEnd w:id="174"/>
    </w:p>
    <w:p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:rsidR="00F26727" w:rsidRDefault="00F26727">
      <w:pPr>
        <w:pStyle w:val="Requisito"/>
      </w:pPr>
      <w:bookmarkStart w:id="175" w:name="_Toc467473468"/>
      <w:bookmarkStart w:id="176" w:name="_Toc467474015"/>
      <w:bookmarkStart w:id="177" w:name="_Toc467477754"/>
      <w:bookmarkStart w:id="178" w:name="_Toc467494900"/>
      <w:bookmarkStart w:id="179" w:name="_Toc467495266"/>
      <w:bookmarkStart w:id="180" w:name="_Toc468086072"/>
      <w:bookmarkStart w:id="181" w:name="_Toc44707991"/>
      <w:r>
        <w:t>[NF…]</w:t>
      </w:r>
      <w:bookmarkEnd w:id="175"/>
      <w:bookmarkEnd w:id="176"/>
      <w:bookmarkEnd w:id="177"/>
      <w:bookmarkEnd w:id="178"/>
      <w:bookmarkEnd w:id="179"/>
      <w:bookmarkEnd w:id="180"/>
      <w:r>
        <w:t xml:space="preserve"> &lt;Nome do requisito&gt;</w:t>
      </w:r>
      <w:bookmarkEnd w:id="181"/>
    </w:p>
    <w:p w:rsidR="00BB4A40" w:rsidRDefault="00BB4A40" w:rsidP="00BB4A40">
      <w:pPr>
        <w:pStyle w:val="TextoNormal"/>
      </w:pPr>
      <w:bookmarkStart w:id="182" w:name="_Toc467473469"/>
      <w:bookmarkStart w:id="183" w:name="_Toc467474016"/>
      <w:bookmarkStart w:id="184" w:name="_Toc467477755"/>
      <w:bookmarkStart w:id="185" w:name="_Toc467494901"/>
      <w:bookmarkStart w:id="186" w:name="_Toc467495267"/>
      <w:bookmarkStart w:id="187" w:name="_Toc46808607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88" w:name="_Toc44707992"/>
      <w:r>
        <w:lastRenderedPageBreak/>
        <w:t>Hardware e software</w:t>
      </w:r>
      <w:bookmarkEnd w:id="182"/>
      <w:bookmarkEnd w:id="183"/>
      <w:bookmarkEnd w:id="184"/>
      <w:bookmarkEnd w:id="185"/>
      <w:bookmarkEnd w:id="186"/>
      <w:bookmarkEnd w:id="187"/>
      <w:bookmarkEnd w:id="188"/>
    </w:p>
    <w:p w:rsidR="00F26727" w:rsidRDefault="00F26727">
      <w:pPr>
        <w:pStyle w:val="TextoNormal"/>
      </w:pPr>
      <w:bookmarkStart w:id="189" w:name="_Ref471381570"/>
      <w:r>
        <w:t xml:space="preserve">Esta seção descreve os requisitos não funcionais associados ao hardware e software usados para desenvolver ou para executar o sistema. </w:t>
      </w:r>
    </w:p>
    <w:p w:rsidR="00F26727" w:rsidRDefault="00F26727">
      <w:pPr>
        <w:pStyle w:val="Requisito"/>
      </w:pPr>
      <w:bookmarkStart w:id="190" w:name="_Toc467473470"/>
      <w:bookmarkStart w:id="191" w:name="_Toc467474017"/>
      <w:bookmarkStart w:id="192" w:name="_Toc467477756"/>
      <w:bookmarkStart w:id="193" w:name="_Toc467494902"/>
      <w:bookmarkStart w:id="194" w:name="_Toc467495268"/>
      <w:bookmarkStart w:id="195" w:name="_Toc468086074"/>
      <w:bookmarkStart w:id="196" w:name="_Toc44707993"/>
      <w:r>
        <w:t>[NF…]</w:t>
      </w:r>
      <w:bookmarkEnd w:id="190"/>
      <w:bookmarkEnd w:id="191"/>
      <w:bookmarkEnd w:id="192"/>
      <w:bookmarkEnd w:id="193"/>
      <w:bookmarkEnd w:id="194"/>
      <w:bookmarkEnd w:id="195"/>
      <w:r>
        <w:t xml:space="preserve"> &lt;Nome do requisito&gt;</w:t>
      </w:r>
      <w:bookmarkEnd w:id="196"/>
    </w:p>
    <w:p w:rsidR="00BB4A40" w:rsidRDefault="00BB4A40" w:rsidP="00BB4A40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extoNormal"/>
      </w:pPr>
    </w:p>
    <w:p w:rsidR="00F26727" w:rsidRDefault="00F26727">
      <w:pPr>
        <w:pStyle w:val="TextoNormal"/>
        <w:sectPr w:rsidR="00F26727">
          <w:headerReference w:type="default" r:id="rId2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97" w:name="_Toc467473471"/>
    <w:bookmarkStart w:id="198" w:name="_Toc467474018"/>
    <w:bookmarkStart w:id="199" w:name="_Toc467477757"/>
    <w:bookmarkStart w:id="200" w:name="_Toc467494903"/>
    <w:bookmarkStart w:id="201" w:name="_Toc467495269"/>
    <w:bookmarkStart w:id="202" w:name="_Toc468086075"/>
    <w:p w:rsidR="00F26727" w:rsidRDefault="0045077E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8" type="#_x0000_t75" style="width:29.25pt;height:36.75pt" o:ole="">
            <v:imagedata r:id="rId22" o:title=""/>
          </v:shape>
          <o:OLEObject Type="Embed" ProgID="Word.Picture.6" ShapeID="_x0000_i1028" DrawAspect="Content" ObjectID="_1655818631" r:id="rId23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Descrição da interface</w:t>
      </w:r>
      <w:bookmarkEnd w:id="189"/>
      <w:r>
        <w:t xml:space="preserve"> com o usuário</w:t>
      </w:r>
      <w:bookmarkEnd w:id="197"/>
      <w:bookmarkEnd w:id="198"/>
      <w:bookmarkEnd w:id="199"/>
      <w:bookmarkEnd w:id="200"/>
      <w:bookmarkEnd w:id="201"/>
      <w:bookmarkEnd w:id="202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24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6221EF" w:rsidRDefault="006221EF" w:rsidP="006221EF">
      <w:pPr>
        <w:pStyle w:val="Ttulo2"/>
      </w:pPr>
      <w:bookmarkStart w:id="203" w:name="_Toc44707994"/>
      <w:r>
        <w:t>MAPA DE NAVEGAÇÃO DE INTERFACES</w:t>
      </w:r>
      <w:bookmarkEnd w:id="203"/>
    </w:p>
    <w:p w:rsidR="004855AC" w:rsidRDefault="001B440A" w:rsidP="00E77561">
      <w:pPr>
        <w:pStyle w:val="TextoNormal"/>
        <w:ind w:left="0"/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3936365"/>
            <wp:effectExtent l="0" t="0" r="2540" b="698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335" w:rsidRDefault="00266335">
      <w:pPr>
        <w:rPr>
          <w:noProof/>
          <w:color w:val="8EAADB"/>
          <w:sz w:val="22"/>
        </w:rPr>
      </w:pPr>
      <w:r>
        <w:rPr>
          <w:color w:val="8EAADB"/>
        </w:rPr>
        <w:br w:type="page"/>
      </w:r>
    </w:p>
    <w:p w:rsidR="009633EC" w:rsidRDefault="00161FC8" w:rsidP="00271E97">
      <w:pPr>
        <w:pStyle w:val="Ttulo2"/>
      </w:pPr>
      <w:r>
        <w:lastRenderedPageBreak/>
        <w:t>Menu e Backgroud</w:t>
      </w:r>
    </w:p>
    <w:p w:rsidR="00271E97" w:rsidRDefault="00041D42" w:rsidP="00211F90">
      <w:pPr>
        <w:pStyle w:val="Ttulo3"/>
        <w:numPr>
          <w:ilvl w:val="0"/>
          <w:numId w:val="0"/>
        </w:numPr>
        <w:rPr>
          <w:rFonts w:ascii="Times New Roman" w:hAnsi="Times New Roman"/>
          <w:b w:val="0"/>
          <w:bCs/>
          <w:sz w:val="22"/>
          <w:szCs w:val="22"/>
        </w:rPr>
      </w:pPr>
      <w:r w:rsidRPr="002F6AB1">
        <w:rPr>
          <w:rFonts w:ascii="Times New Roman" w:hAnsi="Times New Roman"/>
          <w:b w:val="0"/>
          <w:bCs/>
          <w:sz w:val="22"/>
          <w:szCs w:val="22"/>
        </w:rPr>
        <w:t xml:space="preserve">Barra de menus para </w:t>
      </w:r>
      <w:r w:rsidR="00483E33">
        <w:rPr>
          <w:rFonts w:ascii="Times New Roman" w:hAnsi="Times New Roman"/>
          <w:b w:val="0"/>
          <w:bCs/>
          <w:sz w:val="22"/>
          <w:szCs w:val="22"/>
        </w:rPr>
        <w:t>usuários não autenticados</w:t>
      </w:r>
    </w:p>
    <w:p w:rsidR="00704B3E" w:rsidRPr="00704B3E" w:rsidRDefault="00704B3E" w:rsidP="00704B3E">
      <w:pPr>
        <w:pStyle w:val="TextoNormal"/>
        <w:ind w:left="0"/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209550"/>
            <wp:effectExtent l="0" t="0" r="254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AB1" w:rsidRDefault="002F6AB1" w:rsidP="00A90EF3">
      <w:pPr>
        <w:pStyle w:val="Ttulo3"/>
        <w:numPr>
          <w:ilvl w:val="0"/>
          <w:numId w:val="0"/>
        </w:numPr>
        <w:rPr>
          <w:rFonts w:ascii="Times New Roman" w:hAnsi="Times New Roman"/>
          <w:b w:val="0"/>
          <w:bCs/>
          <w:sz w:val="22"/>
          <w:szCs w:val="22"/>
        </w:rPr>
      </w:pPr>
      <w:r w:rsidRPr="002F6AB1">
        <w:rPr>
          <w:rFonts w:ascii="Times New Roman" w:hAnsi="Times New Roman"/>
          <w:b w:val="0"/>
          <w:bCs/>
          <w:sz w:val="22"/>
          <w:szCs w:val="22"/>
        </w:rPr>
        <w:t xml:space="preserve">Barra de menus para </w:t>
      </w:r>
      <w:r>
        <w:rPr>
          <w:rFonts w:ascii="Times New Roman" w:hAnsi="Times New Roman"/>
          <w:b w:val="0"/>
          <w:bCs/>
          <w:sz w:val="22"/>
          <w:szCs w:val="22"/>
        </w:rPr>
        <w:t>usuários autenticados</w:t>
      </w:r>
    </w:p>
    <w:p w:rsidR="00704B3E" w:rsidRPr="00704B3E" w:rsidRDefault="002F7636" w:rsidP="00704B3E">
      <w:pPr>
        <w:pStyle w:val="TextoNormal"/>
        <w:ind w:left="0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20955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3B9" w:rsidRDefault="003443B9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8C3E0B" w:rsidRDefault="00C44740" w:rsidP="00EA7FA2">
      <w:pPr>
        <w:pStyle w:val="TextoNormal"/>
        <w:numPr>
          <w:ilvl w:val="0"/>
          <w:numId w:val="3"/>
        </w:numPr>
      </w:pPr>
      <w:r>
        <w:t xml:space="preserve">Deverá ser padronizado </w:t>
      </w:r>
      <w:r w:rsidR="008301D2">
        <w:t xml:space="preserve">para todo o sistema uma barra </w:t>
      </w:r>
      <w:r w:rsidR="00102606">
        <w:t>onde conter</w:t>
      </w:r>
      <w:r w:rsidR="005D3EF8">
        <w:t>á os seguintes itens:</w:t>
      </w:r>
    </w:p>
    <w:p w:rsidR="009F2050" w:rsidRDefault="005D3EF8" w:rsidP="00EA7FA2">
      <w:pPr>
        <w:pStyle w:val="TextoNormal"/>
        <w:numPr>
          <w:ilvl w:val="1"/>
          <w:numId w:val="3"/>
        </w:numPr>
      </w:pPr>
      <w:r>
        <w:t>A logo do</w:t>
      </w:r>
      <w:r w:rsidR="0086266C">
        <w:t xml:space="preserve"> site</w:t>
      </w:r>
      <w:r w:rsidR="009F2050">
        <w:t>;</w:t>
      </w:r>
    </w:p>
    <w:p w:rsidR="00A40CE8" w:rsidRDefault="009F2050" w:rsidP="00EA7FA2">
      <w:pPr>
        <w:pStyle w:val="TextoNormal"/>
        <w:numPr>
          <w:ilvl w:val="1"/>
          <w:numId w:val="3"/>
        </w:numPr>
      </w:pPr>
      <w:r>
        <w:t xml:space="preserve">A identificação do usuário, que poderá ser </w:t>
      </w:r>
      <w:r w:rsidR="00A40CE8">
        <w:t>duas possibilidades:</w:t>
      </w:r>
    </w:p>
    <w:p w:rsidR="000864E7" w:rsidRDefault="00A40CE8" w:rsidP="00EA7FA2">
      <w:pPr>
        <w:pStyle w:val="TextoNormal"/>
        <w:numPr>
          <w:ilvl w:val="2"/>
          <w:numId w:val="3"/>
        </w:numPr>
      </w:pPr>
      <w:r>
        <w:t xml:space="preserve">Usuário não logado no sistema: </w:t>
      </w:r>
      <w:r w:rsidR="00D25CEE">
        <w:t xml:space="preserve">Olá </w:t>
      </w:r>
      <w:r>
        <w:t>Visitante</w:t>
      </w:r>
      <w:r w:rsidR="00D25CEE">
        <w:t>;</w:t>
      </w:r>
    </w:p>
    <w:p w:rsidR="00A95C4A" w:rsidRDefault="000864E7" w:rsidP="00EA7FA2">
      <w:pPr>
        <w:pStyle w:val="TextoNormal"/>
        <w:numPr>
          <w:ilvl w:val="2"/>
          <w:numId w:val="3"/>
        </w:numPr>
      </w:pPr>
      <w:r>
        <w:t xml:space="preserve">Usuário logado no sistema: </w:t>
      </w:r>
      <w:r w:rsidR="00D25CEE">
        <w:t xml:space="preserve">Olá </w:t>
      </w:r>
      <w:r>
        <w:t>Nome</w:t>
      </w:r>
      <w:r w:rsidR="00D25CEE">
        <w:t>_</w:t>
      </w:r>
      <w:r w:rsidR="00A95C4A">
        <w:t>do</w:t>
      </w:r>
      <w:r w:rsidR="00FA4C0B">
        <w:t>_</w:t>
      </w:r>
      <w:r w:rsidR="00A95C4A">
        <w:t>Usuário.</w:t>
      </w:r>
    </w:p>
    <w:p w:rsidR="00C67D1C" w:rsidRDefault="00C67D1C" w:rsidP="00EA7FA2">
      <w:pPr>
        <w:pStyle w:val="TextoNormal"/>
        <w:numPr>
          <w:ilvl w:val="1"/>
          <w:numId w:val="3"/>
        </w:numPr>
      </w:pPr>
      <w:r>
        <w:t>Link para o usuário efetuar o login;</w:t>
      </w:r>
    </w:p>
    <w:p w:rsidR="003443B9" w:rsidRDefault="006577D7" w:rsidP="00EA7FA2">
      <w:pPr>
        <w:pStyle w:val="TextoNormal"/>
        <w:numPr>
          <w:ilvl w:val="1"/>
          <w:numId w:val="3"/>
        </w:numPr>
      </w:pPr>
      <w:r>
        <w:t>Barra de menus disposta no canto superior esquedo</w:t>
      </w:r>
      <w:r w:rsidR="0091484A">
        <w:t>.</w:t>
      </w:r>
    </w:p>
    <w:p w:rsidR="003D3D48" w:rsidRDefault="003D3D48" w:rsidP="00EA7FA2">
      <w:pPr>
        <w:pStyle w:val="TextoNormal"/>
        <w:numPr>
          <w:ilvl w:val="0"/>
          <w:numId w:val="3"/>
        </w:numPr>
      </w:pPr>
      <w:r>
        <w:t xml:space="preserve">O menu constante na </w:t>
      </w:r>
      <w:r w:rsidR="000C6A99">
        <w:t xml:space="preserve">barra será exibido conforme o perfil </w:t>
      </w:r>
      <w:r w:rsidR="005D6F68">
        <w:t>de usuário:</w:t>
      </w:r>
    </w:p>
    <w:p w:rsidR="00F54A57" w:rsidRDefault="00F54A57" w:rsidP="00EA7FA2">
      <w:pPr>
        <w:pStyle w:val="TextoNormal"/>
        <w:numPr>
          <w:ilvl w:val="1"/>
          <w:numId w:val="3"/>
        </w:numPr>
      </w:pPr>
      <w:r>
        <w:t>Usuário não logado no sistema: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F54A57" w:rsidRDefault="001E6B4D" w:rsidP="00EA7FA2">
      <w:pPr>
        <w:pStyle w:val="TextoNormal"/>
        <w:numPr>
          <w:ilvl w:val="2"/>
          <w:numId w:val="3"/>
        </w:numPr>
      </w:pPr>
      <w:r>
        <w:t>EM BREVE</w:t>
      </w:r>
      <w:r w:rsidR="00F54A57">
        <w:t xml:space="preserve"> – </w:t>
      </w:r>
      <w:r w:rsidR="005D3D61" w:rsidRPr="005D3D61">
        <w:rPr>
          <w:i/>
          <w:iCs/>
        </w:rPr>
        <w:t>Ainda não definido</w:t>
      </w:r>
      <w:r w:rsidR="00F54A57">
        <w:t>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Home – link para a pagina principal do sistema.</w:t>
      </w:r>
    </w:p>
    <w:p w:rsidR="00F54A57" w:rsidRDefault="005D6F68" w:rsidP="00EA7FA2">
      <w:pPr>
        <w:pStyle w:val="TextoNormal"/>
        <w:numPr>
          <w:ilvl w:val="1"/>
          <w:numId w:val="3"/>
        </w:numPr>
      </w:pPr>
      <w:r>
        <w:t xml:space="preserve">Usuário </w:t>
      </w:r>
      <w:r w:rsidR="00F54A57">
        <w:t>logado no sistema: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264C2B" w:rsidRDefault="00F6170B" w:rsidP="00EA7FA2">
      <w:pPr>
        <w:pStyle w:val="TextoNormal"/>
        <w:numPr>
          <w:ilvl w:val="2"/>
          <w:numId w:val="3"/>
        </w:numPr>
      </w:pPr>
      <w:r>
        <w:t>ONGs e Abrigos – link para relação de ONGs e Abrigos cadastrados;</w:t>
      </w:r>
    </w:p>
    <w:p w:rsidR="00845F58" w:rsidRDefault="00092186" w:rsidP="00EA7FA2">
      <w:pPr>
        <w:pStyle w:val="TextoNormal"/>
        <w:numPr>
          <w:ilvl w:val="2"/>
          <w:numId w:val="3"/>
        </w:numPr>
      </w:pPr>
      <w:r>
        <w:t xml:space="preserve">Parceiros – link </w:t>
      </w:r>
      <w:r w:rsidR="0062139E">
        <w:t>para</w:t>
      </w:r>
      <w:r w:rsidR="0033520D">
        <w:t xml:space="preserve"> informações de como o usuário </w:t>
      </w:r>
      <w:r w:rsidR="0062139E">
        <w:t>poderá tornar-se um be</w:t>
      </w:r>
      <w:r w:rsidR="00845F58">
        <w:t>n</w:t>
      </w:r>
      <w:r w:rsidR="0062139E">
        <w:t>feitor</w:t>
      </w:r>
      <w:r w:rsidR="00845F58">
        <w:t>;</w:t>
      </w:r>
    </w:p>
    <w:p w:rsidR="00625F4E" w:rsidRDefault="00625F4E" w:rsidP="00EA7FA2">
      <w:pPr>
        <w:pStyle w:val="TextoNormal"/>
        <w:numPr>
          <w:ilvl w:val="2"/>
          <w:numId w:val="3"/>
        </w:numPr>
      </w:pPr>
      <w:r>
        <w:t>Doa</w:t>
      </w:r>
      <w:r w:rsidR="00EA7064">
        <w:t>r Pet</w:t>
      </w:r>
      <w:r w:rsidR="001235FF">
        <w:t xml:space="preserve"> – link para publicação de pet </w:t>
      </w:r>
      <w:r w:rsidR="00B96677">
        <w:t>para adoção;</w:t>
      </w:r>
    </w:p>
    <w:p w:rsidR="00262226" w:rsidRDefault="00262226" w:rsidP="00A90EF3">
      <w:pPr>
        <w:pStyle w:val="TextoNormal"/>
        <w:numPr>
          <w:ilvl w:val="2"/>
          <w:numId w:val="3"/>
        </w:numPr>
      </w:pPr>
      <w:r>
        <w:t xml:space="preserve">EM BREVE – </w:t>
      </w:r>
      <w:r w:rsidRPr="005D3D61">
        <w:rPr>
          <w:i/>
          <w:iCs/>
        </w:rPr>
        <w:t>Ainda não definido</w:t>
      </w:r>
      <w:r>
        <w:t>;</w:t>
      </w:r>
    </w:p>
    <w:p w:rsidR="00262226" w:rsidRDefault="00262226" w:rsidP="00A90EF3">
      <w:pPr>
        <w:pStyle w:val="TextoNormal"/>
        <w:numPr>
          <w:ilvl w:val="2"/>
          <w:numId w:val="3"/>
        </w:numPr>
      </w:pPr>
      <w:r>
        <w:t xml:space="preserve">EM BREVE – </w:t>
      </w:r>
      <w:r w:rsidRPr="005D3D61">
        <w:rPr>
          <w:i/>
          <w:iCs/>
        </w:rPr>
        <w:t>Ainda não definido</w:t>
      </w:r>
      <w:r>
        <w:t>;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</w:t>
      </w:r>
      <w:r w:rsidR="00845F58">
        <w:t>.</w:t>
      </w:r>
    </w:p>
    <w:p w:rsidR="00F54A57" w:rsidRPr="003D3D48" w:rsidRDefault="00F54A57" w:rsidP="00264C2B">
      <w:pPr>
        <w:pStyle w:val="TextoNormal"/>
        <w:ind w:left="2160"/>
      </w:pPr>
    </w:p>
    <w:p w:rsidR="003443B9" w:rsidRDefault="003443B9" w:rsidP="00E77561">
      <w:pPr>
        <w:pStyle w:val="TextoNormal"/>
        <w:ind w:left="0"/>
        <w:rPr>
          <w:color w:val="8EAADB"/>
        </w:rPr>
      </w:pPr>
    </w:p>
    <w:p w:rsidR="00161FC8" w:rsidRPr="00AB6C99" w:rsidRDefault="00161FC8" w:rsidP="00E77561">
      <w:pPr>
        <w:pStyle w:val="TextoNormal"/>
        <w:ind w:left="0"/>
        <w:rPr>
          <w:color w:val="8EAADB"/>
        </w:rPr>
      </w:pPr>
    </w:p>
    <w:p w:rsidR="00F26727" w:rsidRDefault="00553459">
      <w:pPr>
        <w:pStyle w:val="Ttulo2"/>
      </w:pPr>
      <w:bookmarkStart w:id="204" w:name="_Toc467473472"/>
      <w:bookmarkStart w:id="205" w:name="_Toc467474019"/>
      <w:bookmarkStart w:id="206" w:name="_Toc467477758"/>
      <w:bookmarkStart w:id="207" w:name="_Toc467494904"/>
      <w:bookmarkStart w:id="208" w:name="_Toc467495270"/>
      <w:bookmarkStart w:id="209" w:name="_Toc468086076"/>
      <w:bookmarkStart w:id="210" w:name="_Toc44707995"/>
      <w:r>
        <w:lastRenderedPageBreak/>
        <w:t>Home</w:t>
      </w:r>
      <w:r w:rsidR="00106D1A">
        <w:t xml:space="preserve"> </w:t>
      </w:r>
      <w:r w:rsidR="00F26727" w:rsidRPr="00C460DE">
        <w:rPr>
          <w:color w:val="808080" w:themeColor="background1" w:themeShade="80"/>
        </w:rPr>
        <w:t>&lt;</w:t>
      </w:r>
      <w:bookmarkEnd w:id="204"/>
      <w:bookmarkEnd w:id="205"/>
      <w:r w:rsidR="00C95D4C" w:rsidRPr="00C460DE">
        <w:rPr>
          <w:color w:val="808080" w:themeColor="background1" w:themeShade="80"/>
        </w:rPr>
        <w:t>home_</w:t>
      </w:r>
      <w:r w:rsidR="00B96213">
        <w:rPr>
          <w:color w:val="808080" w:themeColor="background1" w:themeShade="80"/>
        </w:rPr>
        <w:t>autenticado</w:t>
      </w:r>
      <w:r w:rsidR="00F26727" w:rsidRPr="00C460DE">
        <w:rPr>
          <w:color w:val="808080" w:themeColor="background1" w:themeShade="80"/>
        </w:rPr>
        <w:t>&gt;</w:t>
      </w:r>
      <w:bookmarkEnd w:id="206"/>
      <w:bookmarkEnd w:id="207"/>
      <w:bookmarkEnd w:id="208"/>
      <w:bookmarkEnd w:id="209"/>
      <w:bookmarkEnd w:id="210"/>
    </w:p>
    <w:p w:rsidR="00F26727" w:rsidRDefault="006070A1" w:rsidP="00E942D6">
      <w:pPr>
        <w:pStyle w:val="TextoNormal"/>
        <w:jc w:val="center"/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27" w:rsidRDefault="00E942D6" w:rsidP="00686F78">
      <w:pPr>
        <w:pStyle w:val="Ttulo3"/>
        <w:numPr>
          <w:ilvl w:val="0"/>
          <w:numId w:val="0"/>
        </w:numPr>
      </w:pPr>
      <w:bookmarkStart w:id="211" w:name="_Toc44707996"/>
      <w:r>
        <w:t>Informações c</w:t>
      </w:r>
      <w:r w:rsidR="00F26727">
        <w:t>ríticas da interface</w:t>
      </w:r>
      <w:bookmarkEnd w:id="211"/>
    </w:p>
    <w:p w:rsidR="00B00C5A" w:rsidRDefault="00AD0817" w:rsidP="00EA7FA2">
      <w:pPr>
        <w:pStyle w:val="TextoNormal"/>
        <w:numPr>
          <w:ilvl w:val="0"/>
          <w:numId w:val="3"/>
        </w:numPr>
      </w:pPr>
      <w:r>
        <w:t>Como primeiro elemento</w:t>
      </w:r>
      <w:r w:rsidR="003D5904">
        <w:t>,</w:t>
      </w:r>
      <w:r>
        <w:t xml:space="preserve"> a tela deverá conter um mecanismo de busca de aminais </w:t>
      </w:r>
      <w:r w:rsidR="003D5904">
        <w:t xml:space="preserve">cadastrados, os quais serão </w:t>
      </w:r>
      <w:r w:rsidR="00EA6C09">
        <w:t>listados</w:t>
      </w:r>
      <w:r w:rsidR="00A444C6">
        <w:t xml:space="preserve"> conforme</w:t>
      </w:r>
      <w:r w:rsidR="001270DA">
        <w:t xml:space="preserve"> filtros previamente selecionados;</w:t>
      </w:r>
    </w:p>
    <w:p w:rsidR="00A42E2B" w:rsidRDefault="007C7683" w:rsidP="00EA7FA2">
      <w:pPr>
        <w:pStyle w:val="TextoNormal"/>
        <w:numPr>
          <w:ilvl w:val="0"/>
          <w:numId w:val="3"/>
        </w:numPr>
      </w:pPr>
      <w:r>
        <w:t>A tela deve possuir botões de links para as funcionalidades principais do sistema</w:t>
      </w:r>
      <w:r w:rsidR="00A42E2B">
        <w:t xml:space="preserve"> que são:</w:t>
      </w:r>
    </w:p>
    <w:p w:rsidR="00B15327" w:rsidRDefault="001A51F5" w:rsidP="00EA7FA2">
      <w:pPr>
        <w:pStyle w:val="TextoNormal"/>
        <w:numPr>
          <w:ilvl w:val="1"/>
          <w:numId w:val="3"/>
        </w:numPr>
      </w:pPr>
      <w:r>
        <w:t>Adotar um animal</w:t>
      </w:r>
      <w:r w:rsidR="00CC099B">
        <w:t>;</w:t>
      </w:r>
    </w:p>
    <w:p w:rsidR="001A51F5" w:rsidRDefault="001A51F5" w:rsidP="00EA7FA2">
      <w:pPr>
        <w:pStyle w:val="TextoNormal"/>
        <w:numPr>
          <w:ilvl w:val="1"/>
          <w:numId w:val="3"/>
        </w:numPr>
      </w:pPr>
      <w:r>
        <w:t>Disponibilizar um animal para adoção</w:t>
      </w:r>
      <w:r w:rsidR="00CC099B">
        <w:t>;</w:t>
      </w:r>
    </w:p>
    <w:p w:rsidR="007C3760" w:rsidRDefault="00C75F0F" w:rsidP="00EA7FA2">
      <w:pPr>
        <w:pStyle w:val="TextoNormal"/>
        <w:numPr>
          <w:ilvl w:val="1"/>
          <w:numId w:val="3"/>
        </w:numPr>
      </w:pPr>
      <w:r>
        <w:t>Visualizar dados das ONGs e Abrigos</w:t>
      </w:r>
      <w:r w:rsidR="00CC099B">
        <w:t>;</w:t>
      </w:r>
    </w:p>
    <w:p w:rsidR="00C75F0F" w:rsidRDefault="00750596" w:rsidP="00EA7FA2">
      <w:pPr>
        <w:pStyle w:val="TextoNormal"/>
        <w:numPr>
          <w:ilvl w:val="1"/>
          <w:numId w:val="3"/>
        </w:numPr>
      </w:pPr>
      <w:r>
        <w:t>Possibilidades e forma</w:t>
      </w:r>
      <w:r w:rsidR="00CC099B">
        <w:t>s</w:t>
      </w:r>
      <w:r>
        <w:t xml:space="preserve"> de </w:t>
      </w:r>
      <w:r w:rsidR="00CC099B">
        <w:t xml:space="preserve">como </w:t>
      </w:r>
      <w:r>
        <w:t>se tornar um parceiro</w:t>
      </w:r>
      <w:r w:rsidR="00CC099B">
        <w:t>.</w:t>
      </w:r>
    </w:p>
    <w:p w:rsidR="003B026F" w:rsidRDefault="003B026F" w:rsidP="003B026F">
      <w:pPr>
        <w:pStyle w:val="TextoNormal"/>
        <w:numPr>
          <w:ilvl w:val="0"/>
          <w:numId w:val="13"/>
        </w:numPr>
      </w:pPr>
      <w:r>
        <w:t xml:space="preserve">Painel de publicações </w:t>
      </w:r>
      <w:r w:rsidR="00726662">
        <w:t>relevantes</w:t>
      </w:r>
      <w:r w:rsidR="000A01C4">
        <w:t>. Este mudará automaticamente con</w:t>
      </w:r>
      <w:r w:rsidR="000D2D98">
        <w:t>stando as publicações mais recentes.</w:t>
      </w:r>
    </w:p>
    <w:p w:rsidR="00752D89" w:rsidRDefault="00752D89">
      <w:pPr>
        <w:rPr>
          <w:rFonts w:ascii="Arial" w:hAnsi="Arial"/>
          <w:b/>
          <w:noProof/>
          <w:sz w:val="28"/>
        </w:rPr>
      </w:pPr>
      <w:r>
        <w:br w:type="page"/>
      </w:r>
    </w:p>
    <w:p w:rsidR="00E70FAB" w:rsidRDefault="00E70FAB" w:rsidP="00147B10">
      <w:pPr>
        <w:pStyle w:val="Ttulo2"/>
      </w:pPr>
      <w:r>
        <w:lastRenderedPageBreak/>
        <w:t xml:space="preserve">Login </w:t>
      </w:r>
      <w:r w:rsidRPr="00C460DE">
        <w:rPr>
          <w:color w:val="808080" w:themeColor="background1" w:themeShade="80"/>
        </w:rPr>
        <w:t>&lt;</w:t>
      </w:r>
      <w:r w:rsidR="00186697" w:rsidRPr="00C460DE">
        <w:rPr>
          <w:color w:val="808080" w:themeColor="background1" w:themeShade="80"/>
        </w:rPr>
        <w:t>login</w:t>
      </w:r>
      <w:r w:rsidRPr="00C460DE">
        <w:rPr>
          <w:color w:val="808080" w:themeColor="background1" w:themeShade="80"/>
        </w:rPr>
        <w:t>&gt;</w:t>
      </w:r>
    </w:p>
    <w:p w:rsidR="00686F78" w:rsidRDefault="000C1956" w:rsidP="00752D89">
      <w:pPr>
        <w:pStyle w:val="TextoNormal"/>
        <w:ind w:left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F78" w:rsidRDefault="00686F78" w:rsidP="00686F78">
      <w:pPr>
        <w:pStyle w:val="Ttulo3"/>
        <w:numPr>
          <w:ilvl w:val="0"/>
          <w:numId w:val="0"/>
        </w:numPr>
      </w:pPr>
      <w:bookmarkStart w:id="212" w:name="_Toc44707998"/>
      <w:r>
        <w:t>Informações críticas da interface</w:t>
      </w:r>
      <w:bookmarkEnd w:id="212"/>
    </w:p>
    <w:p w:rsidR="00686F78" w:rsidRDefault="00FA76D2" w:rsidP="00EA7FA2">
      <w:pPr>
        <w:pStyle w:val="TextoNormal"/>
        <w:numPr>
          <w:ilvl w:val="0"/>
          <w:numId w:val="3"/>
        </w:numPr>
      </w:pPr>
      <w:r>
        <w:t>A tela dev</w:t>
      </w:r>
      <w:r w:rsidR="00D668B9">
        <w:t>e conter a logo disposta de forma centralizada;</w:t>
      </w:r>
    </w:p>
    <w:p w:rsidR="00D668B9" w:rsidRDefault="00EB463D" w:rsidP="00EA7FA2">
      <w:pPr>
        <w:pStyle w:val="TextoNormal"/>
        <w:numPr>
          <w:ilvl w:val="0"/>
          <w:numId w:val="3"/>
        </w:numPr>
      </w:pPr>
      <w:r>
        <w:t xml:space="preserve">Um campo para informação do </w:t>
      </w:r>
      <w:r w:rsidR="0000456D">
        <w:t>nome de usuário ou e-mail;</w:t>
      </w:r>
    </w:p>
    <w:p w:rsidR="0000456D" w:rsidRDefault="0000456D" w:rsidP="00EA7FA2">
      <w:pPr>
        <w:pStyle w:val="TextoNormal"/>
        <w:numPr>
          <w:ilvl w:val="0"/>
          <w:numId w:val="3"/>
        </w:numPr>
      </w:pPr>
      <w:r>
        <w:t>Um campo para informação da senha</w:t>
      </w:r>
      <w:r w:rsidR="00522663">
        <w:t>;</w:t>
      </w:r>
    </w:p>
    <w:p w:rsidR="00522663" w:rsidRDefault="00522663" w:rsidP="00EA7FA2">
      <w:pPr>
        <w:pStyle w:val="TextoNormal"/>
        <w:numPr>
          <w:ilvl w:val="0"/>
          <w:numId w:val="3"/>
        </w:numPr>
      </w:pPr>
      <w:r>
        <w:t>Um link para caso de necessidade de recuperação da senha;</w:t>
      </w:r>
    </w:p>
    <w:p w:rsidR="00522663" w:rsidRDefault="00854BB9" w:rsidP="00EA7FA2">
      <w:pPr>
        <w:pStyle w:val="TextoNormal"/>
        <w:numPr>
          <w:ilvl w:val="0"/>
          <w:numId w:val="3"/>
        </w:numPr>
      </w:pPr>
      <w:r>
        <w:t>Um botão para logar no sistema;</w:t>
      </w:r>
    </w:p>
    <w:p w:rsidR="0018175B" w:rsidRDefault="00854BB9" w:rsidP="00EA7FA2">
      <w:pPr>
        <w:pStyle w:val="TextoNormal"/>
        <w:numPr>
          <w:ilvl w:val="0"/>
          <w:numId w:val="3"/>
        </w:numPr>
      </w:pPr>
      <w:r>
        <w:t xml:space="preserve">Um link para </w:t>
      </w:r>
      <w:r w:rsidR="00B60B66">
        <w:t xml:space="preserve">o caso de necessidade de </w:t>
      </w:r>
      <w:r>
        <w:t>cadastro do usuário</w:t>
      </w:r>
      <w:r w:rsidR="00B60B66">
        <w:t>.</w:t>
      </w:r>
    </w:p>
    <w:p w:rsidR="00390999" w:rsidRDefault="00DC4C14">
      <w:r>
        <w:br w:type="page"/>
      </w:r>
    </w:p>
    <w:p w:rsidR="00DC4C14" w:rsidRDefault="00467301" w:rsidP="007F2189">
      <w:pPr>
        <w:pStyle w:val="Ttulo2"/>
      </w:pPr>
      <w:r>
        <w:lastRenderedPageBreak/>
        <w:t>Recuperar a senha</w:t>
      </w:r>
      <w:r w:rsidR="007B7AD1">
        <w:t xml:space="preserve"> </w:t>
      </w:r>
      <w:r w:rsidR="007B7AD1" w:rsidRPr="007F2189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recuperar</w:t>
      </w:r>
      <w:r w:rsidR="007F2189" w:rsidRPr="007F2189">
        <w:rPr>
          <w:color w:val="808080" w:themeColor="background1" w:themeShade="80"/>
        </w:rPr>
        <w:t>_senha&gt;</w:t>
      </w:r>
    </w:p>
    <w:p w:rsidR="007B7AD1" w:rsidRDefault="00B60686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02555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D1" w:rsidRDefault="007B7AD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7B7AD1" w:rsidRDefault="007B7AD1" w:rsidP="00EA7FA2">
      <w:pPr>
        <w:pStyle w:val="TextoNormal"/>
        <w:numPr>
          <w:ilvl w:val="0"/>
          <w:numId w:val="3"/>
        </w:numPr>
      </w:pPr>
      <w:r>
        <w:t xml:space="preserve">Nesta tela o usuário </w:t>
      </w:r>
      <w:r w:rsidR="005E3268">
        <w:t xml:space="preserve">deverá </w:t>
      </w:r>
      <w:r w:rsidR="007F2189">
        <w:t xml:space="preserve">ser capaz de recuperar a senha de acesso </w:t>
      </w:r>
      <w:r w:rsidR="00B85E93">
        <w:t>ao sistema</w:t>
      </w:r>
      <w:r w:rsidR="007F2189">
        <w:t xml:space="preserve">, por meio de recebimento de um link, em seu e-mail, para </w:t>
      </w:r>
      <w:r w:rsidR="004B44FC">
        <w:t>criar uma nova senha</w:t>
      </w:r>
      <w:r w:rsidR="005E3268">
        <w:t>;</w:t>
      </w:r>
    </w:p>
    <w:p w:rsidR="005E3268" w:rsidRDefault="00C9739E" w:rsidP="00EA7FA2">
      <w:pPr>
        <w:pStyle w:val="TextoNormal"/>
        <w:numPr>
          <w:ilvl w:val="0"/>
          <w:numId w:val="3"/>
        </w:numPr>
      </w:pPr>
      <w:r>
        <w:t>Deverá conter um campo para informação do nome de usuário ou o endereço de e-mail</w:t>
      </w:r>
      <w:r w:rsidR="00501FF3">
        <w:t>;</w:t>
      </w:r>
    </w:p>
    <w:p w:rsidR="00501FF3" w:rsidRDefault="00501FF3" w:rsidP="00EA7FA2">
      <w:pPr>
        <w:pStyle w:val="TextoNormal"/>
        <w:numPr>
          <w:ilvl w:val="0"/>
          <w:numId w:val="3"/>
        </w:numPr>
      </w:pPr>
      <w:r>
        <w:t>Um botão pelo qual serão enviadas as infromações</w:t>
      </w:r>
      <w:r w:rsidR="00122AA0">
        <w:t>;</w:t>
      </w:r>
    </w:p>
    <w:p w:rsidR="00122AA0" w:rsidRDefault="00122AA0" w:rsidP="00EA7FA2">
      <w:pPr>
        <w:pStyle w:val="TextoNormal"/>
        <w:numPr>
          <w:ilvl w:val="0"/>
          <w:numId w:val="3"/>
        </w:numPr>
      </w:pPr>
      <w:r>
        <w:t>Um link para voltar à tela de login.</w:t>
      </w:r>
    </w:p>
    <w:p w:rsidR="00122AA0" w:rsidRDefault="00122AA0">
      <w:pPr>
        <w:rPr>
          <w:noProof/>
          <w:sz w:val="22"/>
        </w:rPr>
      </w:pPr>
      <w:r>
        <w:br w:type="page"/>
      </w:r>
    </w:p>
    <w:p w:rsidR="00122AA0" w:rsidRDefault="00632881" w:rsidP="00834D7F">
      <w:pPr>
        <w:pStyle w:val="Ttulo2"/>
      </w:pPr>
      <w:r>
        <w:lastRenderedPageBreak/>
        <w:t>Confirmação</w:t>
      </w:r>
      <w:r w:rsidR="00701BDD">
        <w:t xml:space="preserve"> e intrução para recuperar senha</w:t>
      </w:r>
      <w:r w:rsidR="00834D7F">
        <w:t xml:space="preserve"> </w:t>
      </w:r>
      <w:r w:rsidR="00834D7F" w:rsidRPr="00D371BF">
        <w:rPr>
          <w:color w:val="808080" w:themeColor="background1" w:themeShade="80"/>
        </w:rPr>
        <w:t>&lt;</w:t>
      </w:r>
      <w:r w:rsidR="00E1600F" w:rsidRPr="00D371BF">
        <w:rPr>
          <w:color w:val="808080" w:themeColor="background1" w:themeShade="80"/>
        </w:rPr>
        <w:t>recuperar_senha_info</w:t>
      </w:r>
      <w:r w:rsidR="00D371BF" w:rsidRPr="00D371BF">
        <w:rPr>
          <w:color w:val="808080" w:themeColor="background1" w:themeShade="80"/>
        </w:rPr>
        <w:t>_sucesso</w:t>
      </w:r>
      <w:r w:rsidR="00834D7F" w:rsidRPr="00D371BF">
        <w:rPr>
          <w:color w:val="808080" w:themeColor="background1" w:themeShade="80"/>
        </w:rPr>
        <w:t>&gt;</w:t>
      </w:r>
    </w:p>
    <w:p w:rsidR="00632881" w:rsidRDefault="00C17718" w:rsidP="00122AA0">
      <w:pPr>
        <w:pStyle w:val="TextoNormal"/>
        <w:ind w:left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881" w:rsidRDefault="0063288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632881" w:rsidRDefault="00632881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BB68A0">
        <w:t xml:space="preserve">será exibida uma informação de que os dados </w:t>
      </w:r>
      <w:r w:rsidR="0066322B">
        <w:t>foram enviados com sucesso;</w:t>
      </w:r>
    </w:p>
    <w:p w:rsidR="0066322B" w:rsidRDefault="002A53AA" w:rsidP="00EA7FA2">
      <w:pPr>
        <w:pStyle w:val="TextoNormal"/>
        <w:numPr>
          <w:ilvl w:val="0"/>
          <w:numId w:val="3"/>
        </w:numPr>
      </w:pPr>
      <w:r>
        <w:t xml:space="preserve">Também será exibida </w:t>
      </w:r>
      <w:r w:rsidR="00D850E1">
        <w:t>a informação de que o usuário deverá ace</w:t>
      </w:r>
      <w:r w:rsidR="00016586">
        <w:t>ssar seu e-mail, pois nele estão contidas as informações de recuperação da conta;</w:t>
      </w:r>
    </w:p>
    <w:p w:rsidR="00BA5827" w:rsidRDefault="00BD16B2" w:rsidP="00BA5827">
      <w:pPr>
        <w:pStyle w:val="TextoNormal"/>
        <w:numPr>
          <w:ilvl w:val="0"/>
          <w:numId w:val="3"/>
        </w:numPr>
      </w:pPr>
      <w:r>
        <w:t>Haverá um link para que o usuário retorne a tela de login.</w:t>
      </w:r>
    </w:p>
    <w:p w:rsidR="00BA5827" w:rsidRDefault="00BA5827">
      <w:pPr>
        <w:rPr>
          <w:noProof/>
          <w:sz w:val="22"/>
        </w:rPr>
      </w:pPr>
      <w:r>
        <w:br w:type="page"/>
      </w:r>
    </w:p>
    <w:p w:rsidR="006357A2" w:rsidRDefault="00C31725" w:rsidP="006357A2">
      <w:pPr>
        <w:pStyle w:val="Ttulo2"/>
      </w:pPr>
      <w:r>
        <w:lastRenderedPageBreak/>
        <w:t xml:space="preserve">Novo </w:t>
      </w:r>
      <w:r w:rsidR="00B64996">
        <w:t>c</w:t>
      </w:r>
      <w:r>
        <w:t xml:space="preserve">adastro </w:t>
      </w:r>
      <w:r w:rsidRPr="00CF4F26">
        <w:rPr>
          <w:color w:val="808080" w:themeColor="background1" w:themeShade="80"/>
        </w:rPr>
        <w:t>&lt;cadastr</w:t>
      </w:r>
      <w:r w:rsidR="003F0F36">
        <w:rPr>
          <w:color w:val="808080" w:themeColor="background1" w:themeShade="80"/>
        </w:rPr>
        <w:t>ar</w:t>
      </w:r>
      <w:r w:rsidRPr="00CF4F26">
        <w:rPr>
          <w:color w:val="808080" w:themeColor="background1" w:themeShade="80"/>
        </w:rPr>
        <w:t>&gt;</w:t>
      </w:r>
    </w:p>
    <w:p w:rsidR="006357A2" w:rsidRDefault="006454B0" w:rsidP="0011456C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731510" cy="5202555"/>
            <wp:effectExtent l="0" t="0" r="254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7A2" w:rsidRDefault="006357A2" w:rsidP="00EA2B57">
      <w:pPr>
        <w:pStyle w:val="Ttulo3"/>
        <w:numPr>
          <w:ilvl w:val="0"/>
          <w:numId w:val="0"/>
        </w:numPr>
      </w:pPr>
      <w:r>
        <w:t>Informações críticas da interface</w:t>
      </w:r>
    </w:p>
    <w:p w:rsidR="006357A2" w:rsidRDefault="006357A2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F9213E">
        <w:t xml:space="preserve">o usuário deverá </w:t>
      </w:r>
      <w:r w:rsidR="00D71D55">
        <w:t>escolher entre duas opções de cadastro, sendo elas</w:t>
      </w:r>
      <w:r w:rsidR="000F6AE9">
        <w:t>:</w:t>
      </w:r>
    </w:p>
    <w:p w:rsidR="006454B0" w:rsidRDefault="006454B0" w:rsidP="006454B0">
      <w:pPr>
        <w:pStyle w:val="TextoNormal"/>
        <w:numPr>
          <w:ilvl w:val="1"/>
          <w:numId w:val="3"/>
        </w:numPr>
      </w:pPr>
      <w:r>
        <w:t>Novo Friend – para cadastro de usuário pessoa física.</w:t>
      </w:r>
    </w:p>
    <w:p w:rsidR="000F6AE9" w:rsidRDefault="000F6AE9" w:rsidP="00EA7FA2">
      <w:pPr>
        <w:pStyle w:val="TextoNormal"/>
        <w:numPr>
          <w:ilvl w:val="1"/>
          <w:numId w:val="3"/>
        </w:numPr>
      </w:pPr>
      <w:r>
        <w:t>Nova Entidade – para cadastro de ONG ou Abrigo;</w:t>
      </w:r>
    </w:p>
    <w:p w:rsidR="0001523D" w:rsidRDefault="009F717C" w:rsidP="00EA7FA2">
      <w:pPr>
        <w:pStyle w:val="TextoNormal"/>
        <w:numPr>
          <w:ilvl w:val="0"/>
          <w:numId w:val="3"/>
        </w:numPr>
      </w:pPr>
      <w:r>
        <w:t>Botão para cadastrar uma nova entidade;</w:t>
      </w:r>
    </w:p>
    <w:p w:rsidR="00EB16BB" w:rsidRDefault="009F717C" w:rsidP="00EA7FA2">
      <w:pPr>
        <w:pStyle w:val="TextoNormal"/>
        <w:numPr>
          <w:ilvl w:val="0"/>
          <w:numId w:val="3"/>
        </w:numPr>
      </w:pPr>
      <w:r>
        <w:t>Botão para cadastrar um novo usuário</w:t>
      </w:r>
      <w:r w:rsidR="002E6BD9">
        <w:t>;</w:t>
      </w:r>
    </w:p>
    <w:p w:rsidR="002E6BD9" w:rsidRDefault="002E6BD9" w:rsidP="00EA7FA2">
      <w:pPr>
        <w:pStyle w:val="TextoNormal"/>
        <w:numPr>
          <w:ilvl w:val="0"/>
          <w:numId w:val="3"/>
        </w:numPr>
      </w:pPr>
      <w:r>
        <w:t>Botão para voltar à tela de login.</w:t>
      </w:r>
    </w:p>
    <w:p w:rsidR="00EB16BB" w:rsidRDefault="00EB16BB">
      <w:pPr>
        <w:rPr>
          <w:noProof/>
          <w:sz w:val="22"/>
        </w:rPr>
      </w:pPr>
      <w:r>
        <w:br w:type="page"/>
      </w:r>
    </w:p>
    <w:p w:rsidR="00212BC7" w:rsidRDefault="00852986" w:rsidP="0011456C">
      <w:pPr>
        <w:pStyle w:val="Ttulo2"/>
      </w:pPr>
      <w:r>
        <w:lastRenderedPageBreak/>
        <w:t xml:space="preserve">Cadastro </w:t>
      </w:r>
      <w:r w:rsidR="003A069D">
        <w:t xml:space="preserve">de </w:t>
      </w:r>
      <w:r>
        <w:t xml:space="preserve">ONG / </w:t>
      </w:r>
      <w:r w:rsidR="00B64996">
        <w:t>a</w:t>
      </w:r>
      <w:r>
        <w:t>brigo</w:t>
      </w:r>
      <w:r w:rsidR="00B93CEF">
        <w:t xml:space="preserve"> </w:t>
      </w:r>
      <w:r w:rsidR="00B93CEF" w:rsidRPr="00CF4F26">
        <w:rPr>
          <w:color w:val="808080" w:themeColor="background1" w:themeShade="80"/>
        </w:rPr>
        <w:t>&lt;cadastro_ong</w:t>
      </w:r>
      <w:r w:rsidR="008E6B5D">
        <w:rPr>
          <w:color w:val="808080" w:themeColor="background1" w:themeShade="80"/>
        </w:rPr>
        <w:t>_abrigo</w:t>
      </w:r>
      <w:r w:rsidR="00B93CEF" w:rsidRPr="00CF4F26">
        <w:rPr>
          <w:color w:val="808080" w:themeColor="background1" w:themeShade="80"/>
        </w:rPr>
        <w:t>&gt;</w:t>
      </w:r>
    </w:p>
    <w:p w:rsidR="00212BC7" w:rsidRDefault="0081596B" w:rsidP="0011456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48910"/>
            <wp:effectExtent l="0" t="0" r="2540" b="889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D97" w:rsidRDefault="00EF0D97" w:rsidP="0081596B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EF0D97" w:rsidRDefault="00EF0D97" w:rsidP="0081596B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uma nova ONG ou abrigo</w:t>
      </w:r>
      <w:r w:rsidR="002C26A5">
        <w:rPr>
          <w:sz w:val="22"/>
          <w:szCs w:val="22"/>
        </w:rPr>
        <w:t xml:space="preserve">. A informação será obrigatória para todos os campos, exceto </w:t>
      </w:r>
      <w:r w:rsidR="00380A2A">
        <w:rPr>
          <w:sz w:val="22"/>
          <w:szCs w:val="22"/>
        </w:rPr>
        <w:t>aqueles que constarem como opcional</w:t>
      </w:r>
      <w:r w:rsidR="00D6350D">
        <w:rPr>
          <w:sz w:val="22"/>
          <w:szCs w:val="22"/>
        </w:rPr>
        <w:t>.</w:t>
      </w:r>
    </w:p>
    <w:p w:rsidR="00D30A7D" w:rsidRPr="00D30A7D" w:rsidRDefault="00D30A7D" w:rsidP="00D30A7D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Campos do formulário: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CNPJ;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Razão social;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Nome Fantasia;</w:t>
      </w:r>
    </w:p>
    <w:p w:rsidR="00CE3FF3" w:rsidRDefault="00B9286B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Telefone;</w:t>
      </w:r>
    </w:p>
    <w:p w:rsidR="00B9286B" w:rsidRDefault="00B9286B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Telefone celular </w:t>
      </w:r>
      <w:r>
        <w:rPr>
          <w:i/>
          <w:iCs/>
          <w:sz w:val="22"/>
          <w:szCs w:val="22"/>
        </w:rPr>
        <w:t>(à saber se possui conta WhatsApp)</w:t>
      </w:r>
      <w:r w:rsidR="00C7498E">
        <w:rPr>
          <w:i/>
          <w:iCs/>
          <w:sz w:val="22"/>
          <w:szCs w:val="22"/>
        </w:rPr>
        <w:t xml:space="preserve"> (opcional)</w:t>
      </w:r>
      <w:r>
        <w:rPr>
          <w:sz w:val="22"/>
          <w:szCs w:val="22"/>
        </w:rPr>
        <w:t>;</w:t>
      </w:r>
    </w:p>
    <w:p w:rsidR="00B9286B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E-mail;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de e-mail;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Estado;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Cidade;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Bairro;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Rua</w:t>
      </w:r>
      <w:r w:rsidR="00C83764">
        <w:rPr>
          <w:sz w:val="22"/>
          <w:szCs w:val="22"/>
        </w:rPr>
        <w:t>;</w:t>
      </w:r>
    </w:p>
    <w:p w:rsidR="00C83764" w:rsidRDefault="00C83764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Número;</w:t>
      </w:r>
    </w:p>
    <w:p w:rsidR="00C83764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Complemento </w:t>
      </w:r>
      <w:r>
        <w:rPr>
          <w:i/>
          <w:iCs/>
          <w:sz w:val="22"/>
          <w:szCs w:val="22"/>
        </w:rPr>
        <w:t>(opcional)</w:t>
      </w:r>
      <w:r>
        <w:rPr>
          <w:sz w:val="22"/>
          <w:szCs w:val="22"/>
        </w:rPr>
        <w:t>;</w:t>
      </w:r>
    </w:p>
    <w:p w:rsidR="00C7498E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Senha;</w:t>
      </w:r>
    </w:p>
    <w:p w:rsidR="00C7498E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da senha</w:t>
      </w:r>
      <w:r w:rsidR="00BA7FCE">
        <w:rPr>
          <w:sz w:val="22"/>
          <w:szCs w:val="22"/>
        </w:rPr>
        <w:t>;</w:t>
      </w:r>
    </w:p>
    <w:p w:rsidR="00BA7FCE" w:rsidRDefault="00BA7FC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que o usuário não seja um robô</w:t>
      </w:r>
      <w:r w:rsidR="008439EC">
        <w:rPr>
          <w:sz w:val="22"/>
          <w:szCs w:val="22"/>
        </w:rPr>
        <w:t>.</w:t>
      </w:r>
    </w:p>
    <w:p w:rsidR="004A6B60" w:rsidRDefault="004A6B60" w:rsidP="008439EC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Link para os termos de </w:t>
      </w:r>
      <w:r w:rsidR="001A0A1C">
        <w:rPr>
          <w:sz w:val="22"/>
          <w:szCs w:val="22"/>
        </w:rPr>
        <w:t>uso;</w:t>
      </w:r>
    </w:p>
    <w:p w:rsidR="00D30A7D" w:rsidRPr="008439EC" w:rsidRDefault="008439EC" w:rsidP="008439EC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Botão para envio dos dados.</w:t>
      </w:r>
    </w:p>
    <w:p w:rsidR="00EF0D97" w:rsidRPr="00766E4F" w:rsidRDefault="00EF0D97" w:rsidP="00134A06"/>
    <w:p w:rsidR="00CF4F26" w:rsidRDefault="003A069D" w:rsidP="00CB06D6">
      <w:pPr>
        <w:pStyle w:val="Ttulo2"/>
      </w:pPr>
      <w:bookmarkStart w:id="213" w:name="_Toc44707999"/>
      <w:r>
        <w:lastRenderedPageBreak/>
        <w:t>Cadastr</w:t>
      </w:r>
      <w:r w:rsidR="00B64996">
        <w:t>ar</w:t>
      </w:r>
      <w:r>
        <w:t xml:space="preserve"> de </w:t>
      </w:r>
      <w:r w:rsidR="00B64996">
        <w:t>u</w:t>
      </w:r>
      <w:r>
        <w:t xml:space="preserve">suário </w:t>
      </w:r>
      <w:r w:rsidRPr="00CB06D6">
        <w:rPr>
          <w:color w:val="808080" w:themeColor="background1" w:themeShade="80"/>
        </w:rPr>
        <w:t>&lt;cadastr</w:t>
      </w:r>
      <w:r w:rsidR="00E5022F">
        <w:rPr>
          <w:color w:val="808080" w:themeColor="background1" w:themeShade="80"/>
        </w:rPr>
        <w:t>ar</w:t>
      </w:r>
      <w:r w:rsidRPr="00CB06D6">
        <w:rPr>
          <w:color w:val="808080" w:themeColor="background1" w:themeShade="80"/>
        </w:rPr>
        <w:t>_usuario&gt;</w:t>
      </w:r>
    </w:p>
    <w:p w:rsidR="003A069D" w:rsidRDefault="00E60E43">
      <w:pPr>
        <w:rPr>
          <w:rFonts w:ascii="Arial" w:hAnsi="Arial"/>
          <w:b/>
          <w:noProof/>
          <w:sz w:val="28"/>
        </w:rPr>
      </w:pPr>
      <w:r>
        <w:rPr>
          <w:rFonts w:ascii="Arial" w:hAnsi="Arial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520255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6D6" w:rsidRDefault="00CB06D6" w:rsidP="00134A06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8B731A" w:rsidRDefault="00CB06D6" w:rsidP="00134A06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 nov</w:t>
      </w:r>
      <w:r w:rsidR="008B731A">
        <w:rPr>
          <w:sz w:val="22"/>
          <w:szCs w:val="22"/>
        </w:rPr>
        <w:t>o</w:t>
      </w:r>
      <w:r w:rsidRPr="005136A6">
        <w:rPr>
          <w:sz w:val="22"/>
          <w:szCs w:val="22"/>
        </w:rPr>
        <w:t xml:space="preserve"> </w:t>
      </w:r>
      <w:r w:rsidR="008B731A">
        <w:rPr>
          <w:sz w:val="22"/>
          <w:szCs w:val="22"/>
        </w:rPr>
        <w:t>usuário do tipo pessoa física</w:t>
      </w:r>
      <w:r w:rsidR="00CA55BD">
        <w:rPr>
          <w:sz w:val="22"/>
          <w:szCs w:val="22"/>
        </w:rPr>
        <w:t>. A informação será obrigatória para todos os campos, exceto aqueles que constarem como opcional.</w:t>
      </w:r>
    </w:p>
    <w:p w:rsidR="00726E03" w:rsidRPr="00D30A7D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Campos do formulário:</w:t>
      </w:r>
    </w:p>
    <w:p w:rsidR="00EA2389" w:rsidRDefault="009B61AC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Quais serão as finalidades de suo do sistema:</w:t>
      </w:r>
    </w:p>
    <w:p w:rsidR="00696E7E" w:rsidRDefault="00696E7E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Divulgar animais para adoção;</w:t>
      </w:r>
    </w:p>
    <w:p w:rsidR="00696E7E" w:rsidRDefault="00696E7E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Adotar animais;</w:t>
      </w:r>
    </w:p>
    <w:p w:rsidR="00696E7E" w:rsidRDefault="00FF5D9F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Ser um colaborador das entidades cadastradas;</w:t>
      </w:r>
    </w:p>
    <w:p w:rsidR="00FF5D9F" w:rsidRDefault="00FF5D9F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Receber dicas e cuidados </w:t>
      </w:r>
      <w:r w:rsidR="00BB6230">
        <w:rPr>
          <w:sz w:val="22"/>
          <w:szCs w:val="22"/>
        </w:rPr>
        <w:t>para com os pets.</w:t>
      </w:r>
    </w:p>
    <w:p w:rsidR="00726E03" w:rsidRDefault="00EA2389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CPF;</w:t>
      </w:r>
    </w:p>
    <w:p w:rsidR="001439B4" w:rsidRDefault="001439B4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Data de nascimento;</w:t>
      </w:r>
    </w:p>
    <w:p w:rsidR="00726E03" w:rsidRDefault="00EA2389" w:rsidP="00373C42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Nome;</w:t>
      </w:r>
    </w:p>
    <w:p w:rsidR="00726E03" w:rsidRPr="007D1D1C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Telefone </w:t>
      </w:r>
      <w:r>
        <w:rPr>
          <w:i/>
          <w:iCs/>
          <w:sz w:val="22"/>
          <w:szCs w:val="22"/>
        </w:rPr>
        <w:t>(à saber se possui conta WhatsApp)</w:t>
      </w:r>
      <w:r w:rsidR="00373C42">
        <w:rPr>
          <w:i/>
          <w:iCs/>
          <w:sz w:val="22"/>
          <w:szCs w:val="22"/>
        </w:rPr>
        <w:t>;</w:t>
      </w:r>
    </w:p>
    <w:p w:rsidR="000B1A86" w:rsidRPr="008C705D" w:rsidRDefault="000B1A86" w:rsidP="008C705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Ocultar telefone </w:t>
      </w:r>
      <w:r>
        <w:rPr>
          <w:i/>
          <w:iCs/>
          <w:sz w:val="22"/>
          <w:szCs w:val="22"/>
        </w:rPr>
        <w:t>(opcional)</w:t>
      </w:r>
      <w:r>
        <w:rPr>
          <w:sz w:val="22"/>
          <w:szCs w:val="22"/>
        </w:rPr>
        <w:t>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E-mail;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de e-mail;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Estado;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Cidade;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Senha;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da senha;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que o usuário não seja um robô.</w:t>
      </w:r>
    </w:p>
    <w:p w:rsidR="00726E03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Link para os termos de uso;</w:t>
      </w:r>
    </w:p>
    <w:p w:rsidR="00726E03" w:rsidRPr="008439EC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Botão para envio dos dados.</w:t>
      </w:r>
    </w:p>
    <w:p w:rsidR="00CB06D6" w:rsidRDefault="00CB06D6">
      <w:pPr>
        <w:rPr>
          <w:rFonts w:ascii="Arial" w:hAnsi="Arial"/>
          <w:b/>
          <w:noProof/>
          <w:sz w:val="28"/>
        </w:rPr>
      </w:pPr>
    </w:p>
    <w:p w:rsidR="00686F78" w:rsidRDefault="004A336B" w:rsidP="00686F78">
      <w:pPr>
        <w:pStyle w:val="Ttulo2"/>
      </w:pPr>
      <w: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5731510" cy="5202555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833">
        <w:t xml:space="preserve">Pets </w:t>
      </w:r>
      <w:r w:rsidR="00686F78" w:rsidRPr="00CF4F26">
        <w:rPr>
          <w:color w:val="808080" w:themeColor="background1" w:themeShade="80"/>
        </w:rPr>
        <w:t>&lt;</w:t>
      </w:r>
      <w:r w:rsidR="00835500" w:rsidRPr="00CF4F26">
        <w:rPr>
          <w:color w:val="808080" w:themeColor="background1" w:themeShade="80"/>
        </w:rPr>
        <w:t>pets</w:t>
      </w:r>
      <w:r w:rsidR="00686F78" w:rsidRPr="00CF4F26">
        <w:rPr>
          <w:color w:val="808080" w:themeColor="background1" w:themeShade="80"/>
        </w:rPr>
        <w:t>&gt;</w:t>
      </w:r>
      <w:bookmarkEnd w:id="213"/>
    </w:p>
    <w:p w:rsidR="004A336B" w:rsidRDefault="004A336B" w:rsidP="00157833">
      <w:pPr>
        <w:pStyle w:val="TextoNormal"/>
        <w:ind w:left="0"/>
      </w:pPr>
    </w:p>
    <w:p w:rsidR="004A336B" w:rsidRDefault="004A336B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4A336B" w:rsidRDefault="007249FB" w:rsidP="00EA7FA2">
      <w:pPr>
        <w:pStyle w:val="TextoNormal"/>
        <w:numPr>
          <w:ilvl w:val="0"/>
          <w:numId w:val="3"/>
        </w:numPr>
      </w:pPr>
      <w:r>
        <w:t>Nesta tela deverão serem exibidos todos os animais cadastrados</w:t>
      </w:r>
      <w:r w:rsidR="00C53267">
        <w:t>, da seguinte forma:</w:t>
      </w:r>
    </w:p>
    <w:p w:rsidR="00C53267" w:rsidRDefault="00C53267" w:rsidP="00EA7FA2">
      <w:pPr>
        <w:pStyle w:val="TextoNormal"/>
        <w:numPr>
          <w:ilvl w:val="1"/>
          <w:numId w:val="3"/>
        </w:numPr>
      </w:pPr>
      <w:r>
        <w:t>Conter a foto principal</w:t>
      </w:r>
      <w:r w:rsidR="004139A6">
        <w:t xml:space="preserve"> do animal cadastrado;</w:t>
      </w:r>
    </w:p>
    <w:p w:rsidR="004139A6" w:rsidRDefault="00187F01" w:rsidP="00EA7FA2">
      <w:pPr>
        <w:pStyle w:val="TextoNormal"/>
        <w:numPr>
          <w:ilvl w:val="1"/>
          <w:numId w:val="3"/>
        </w:numPr>
      </w:pPr>
      <w:r>
        <w:t>Uma marcação no canto superior esquedo da tela</w:t>
      </w:r>
      <w:r w:rsidR="00497312">
        <w:t>, indicado sobre a disponibilidade ou não do animail para adoção;</w:t>
      </w:r>
    </w:p>
    <w:p w:rsidR="00497312" w:rsidRDefault="001260C2" w:rsidP="00EA7FA2">
      <w:pPr>
        <w:pStyle w:val="TextoNormal"/>
        <w:numPr>
          <w:ilvl w:val="1"/>
          <w:numId w:val="3"/>
        </w:numPr>
      </w:pPr>
      <w:r>
        <w:t>Identificação do animal, prefrerencialmente o nome se ele possuir;</w:t>
      </w:r>
    </w:p>
    <w:p w:rsidR="001260C2" w:rsidRDefault="000E19C4" w:rsidP="00EA7FA2">
      <w:pPr>
        <w:pStyle w:val="TextoNormal"/>
        <w:numPr>
          <w:ilvl w:val="1"/>
          <w:numId w:val="3"/>
        </w:numPr>
      </w:pPr>
      <w:r>
        <w:t>Cidade e estado em que o animal se encontra;</w:t>
      </w:r>
    </w:p>
    <w:p w:rsidR="000E19C4" w:rsidRDefault="000E19C4" w:rsidP="00EA7FA2">
      <w:pPr>
        <w:pStyle w:val="TextoNormal"/>
        <w:numPr>
          <w:ilvl w:val="1"/>
          <w:numId w:val="3"/>
        </w:numPr>
      </w:pPr>
      <w:r>
        <w:t>Porte do anima</w:t>
      </w:r>
      <w:r w:rsidR="00635798">
        <w:t>l que será:</w:t>
      </w:r>
    </w:p>
    <w:p w:rsidR="00635798" w:rsidRDefault="00E9088D" w:rsidP="00EA7FA2">
      <w:pPr>
        <w:pStyle w:val="TextoNormal"/>
        <w:numPr>
          <w:ilvl w:val="2"/>
          <w:numId w:val="3"/>
        </w:numPr>
      </w:pPr>
      <w:r>
        <w:t>Pequeno;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Médio;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Grande.</w:t>
      </w:r>
    </w:p>
    <w:p w:rsidR="00635798" w:rsidRDefault="00635798" w:rsidP="00EA7FA2">
      <w:pPr>
        <w:pStyle w:val="TextoNormal"/>
        <w:numPr>
          <w:ilvl w:val="1"/>
          <w:numId w:val="3"/>
        </w:numPr>
      </w:pPr>
      <w:r>
        <w:t>Sexo do animal.</w:t>
      </w:r>
    </w:p>
    <w:p w:rsidR="001E7C96" w:rsidRDefault="00C0454E" w:rsidP="00754EC0">
      <w:pPr>
        <w:pStyle w:val="Ttulo2"/>
      </w:pPr>
      <w:r>
        <w:lastRenderedPageBreak/>
        <w:t>Visualizar pet</w:t>
      </w:r>
      <w:r w:rsidR="00FB3D08">
        <w:t xml:space="preserve"> </w:t>
      </w:r>
      <w:r w:rsidR="00FB3D08" w:rsidRPr="00546492">
        <w:rPr>
          <w:color w:val="808080" w:themeColor="background1" w:themeShade="80"/>
        </w:rPr>
        <w:t>&lt;</w:t>
      </w:r>
      <w:r w:rsidR="00561262">
        <w:rPr>
          <w:color w:val="808080" w:themeColor="background1" w:themeShade="80"/>
        </w:rPr>
        <w:t>visualizar_</w:t>
      </w:r>
      <w:r w:rsidR="00FB3D08" w:rsidRPr="00546492">
        <w:rPr>
          <w:color w:val="808080" w:themeColor="background1" w:themeShade="80"/>
        </w:rPr>
        <w:t>pet_id</w:t>
      </w:r>
      <w:r w:rsidR="00032C6B" w:rsidRPr="00546492">
        <w:rPr>
          <w:color w:val="808080" w:themeColor="background1" w:themeShade="80"/>
        </w:rPr>
        <w:t xml:space="preserve"> </w:t>
      </w:r>
      <w:r w:rsidR="001E7C96" w:rsidRPr="00546492">
        <w:rPr>
          <w:color w:val="808080" w:themeColor="background1" w:themeShade="80"/>
        </w:rPr>
        <w:t>&gt;</w:t>
      </w:r>
      <w:r w:rsidR="00C236A5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C96" w:rsidRDefault="001E7C9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686F78" w:rsidRDefault="00DF547B" w:rsidP="00DD10BD">
      <w:pPr>
        <w:pStyle w:val="TextoNormal"/>
        <w:ind w:left="0"/>
      </w:pPr>
      <w:r>
        <w:t>Após interação do usuário com click na foto do animal</w:t>
      </w:r>
      <w:r w:rsidR="009A75EF">
        <w:t xml:space="preserve">, </w:t>
      </w:r>
      <w:r>
        <w:t xml:space="preserve">na interface </w:t>
      </w:r>
      <w:r w:rsidR="009A75EF">
        <w:t xml:space="preserve">anterior, será aberta uma nova tela com as </w:t>
      </w:r>
      <w:r w:rsidR="00DD10BD">
        <w:t xml:space="preserve">seguintes </w:t>
      </w:r>
      <w:r w:rsidR="009A75EF">
        <w:t>informações</w:t>
      </w:r>
      <w:r w:rsidR="00DD10BD">
        <w:t>,</w:t>
      </w:r>
      <w:r w:rsidR="009A75EF">
        <w:t xml:space="preserve"> mais detalhad</w:t>
      </w:r>
      <w:r w:rsidR="00DD10BD">
        <w:t>as</w:t>
      </w:r>
      <w:r w:rsidR="00E122D7">
        <w:t>,</w:t>
      </w:r>
      <w:r w:rsidR="009A75EF">
        <w:t xml:space="preserve"> do animal</w:t>
      </w:r>
      <w:r w:rsidR="00DD10BD">
        <w:t>:</w:t>
      </w:r>
    </w:p>
    <w:p w:rsidR="002B5B8C" w:rsidRDefault="002B5B8C" w:rsidP="00EA7FA2">
      <w:pPr>
        <w:pStyle w:val="TextoNormal"/>
        <w:numPr>
          <w:ilvl w:val="0"/>
          <w:numId w:val="3"/>
        </w:numPr>
      </w:pPr>
      <w:r>
        <w:t>Identificação do animal;</w:t>
      </w:r>
    </w:p>
    <w:p w:rsidR="002B5B8C" w:rsidRDefault="00E5220B" w:rsidP="00EA7FA2">
      <w:pPr>
        <w:pStyle w:val="TextoNormal"/>
        <w:numPr>
          <w:ilvl w:val="0"/>
          <w:numId w:val="3"/>
        </w:numPr>
      </w:pPr>
      <w:r>
        <w:t>Informação da l</w:t>
      </w:r>
      <w:r w:rsidR="002B5B8C">
        <w:t>ocalização do anima</w:t>
      </w:r>
      <w:r>
        <w:t>l;</w:t>
      </w:r>
    </w:p>
    <w:p w:rsidR="00E5220B" w:rsidRDefault="00E5220B" w:rsidP="00EA7FA2">
      <w:pPr>
        <w:pStyle w:val="TextoNormal"/>
        <w:numPr>
          <w:ilvl w:val="0"/>
          <w:numId w:val="3"/>
        </w:numPr>
      </w:pPr>
      <w:r>
        <w:t>Informação da disponibilidade e data de atualização do status do animal;</w:t>
      </w:r>
    </w:p>
    <w:p w:rsidR="008B0635" w:rsidRDefault="00E122D7" w:rsidP="00EA7FA2">
      <w:pPr>
        <w:pStyle w:val="TextoNormal"/>
        <w:numPr>
          <w:ilvl w:val="0"/>
          <w:numId w:val="3"/>
        </w:numPr>
      </w:pPr>
      <w:r>
        <w:t>Painel co</w:t>
      </w:r>
      <w:r w:rsidR="009821B8">
        <w:t>ntendo</w:t>
      </w:r>
      <w:r>
        <w:t xml:space="preserve"> as fotos e</w:t>
      </w:r>
      <w:r w:rsidR="00611385">
        <w:t xml:space="preserve"> os</w:t>
      </w:r>
      <w:r>
        <w:t xml:space="preserve"> vídeos </w:t>
      </w:r>
      <w:r w:rsidR="00611385">
        <w:t>do anim</w:t>
      </w:r>
      <w:r w:rsidR="009821B8">
        <w:t>al;</w:t>
      </w:r>
    </w:p>
    <w:p w:rsidR="00D77123" w:rsidRDefault="00D77123" w:rsidP="00EA7FA2">
      <w:pPr>
        <w:pStyle w:val="TextoNormal"/>
        <w:numPr>
          <w:ilvl w:val="0"/>
          <w:numId w:val="3"/>
        </w:numPr>
      </w:pPr>
      <w:r>
        <w:t xml:space="preserve">Texto com </w:t>
      </w:r>
      <w:r w:rsidR="0057092F">
        <w:t>um breve histórico do animal;</w:t>
      </w:r>
    </w:p>
    <w:p w:rsidR="009821B8" w:rsidRDefault="00D77123" w:rsidP="00EA7FA2">
      <w:pPr>
        <w:pStyle w:val="TextoNormal"/>
        <w:numPr>
          <w:ilvl w:val="0"/>
          <w:numId w:val="3"/>
        </w:numPr>
      </w:pPr>
      <w:r>
        <w:t xml:space="preserve">Painel contendo os dados </w:t>
      </w:r>
      <w:r w:rsidR="009821B8">
        <w:t>gerai</w:t>
      </w:r>
      <w:r w:rsidR="00933550">
        <w:t>s</w:t>
      </w:r>
      <w:r w:rsidR="009821B8">
        <w:t xml:space="preserve"> do animal;</w:t>
      </w:r>
    </w:p>
    <w:p w:rsidR="0057092F" w:rsidRDefault="00701DC0" w:rsidP="00EA7FA2">
      <w:pPr>
        <w:pStyle w:val="TextoNormal"/>
        <w:numPr>
          <w:ilvl w:val="0"/>
          <w:numId w:val="3"/>
        </w:numPr>
      </w:pPr>
      <w:r>
        <w:t xml:space="preserve">Informação do doador e um link para </w:t>
      </w:r>
      <w:r w:rsidR="00DE25E6">
        <w:t xml:space="preserve">acesso às informações de </w:t>
      </w:r>
      <w:r>
        <w:t>contato;</w:t>
      </w:r>
    </w:p>
    <w:p w:rsidR="00701DC0" w:rsidRDefault="00D4188D" w:rsidP="00EA7FA2">
      <w:pPr>
        <w:pStyle w:val="TextoNormal"/>
        <w:numPr>
          <w:ilvl w:val="0"/>
          <w:numId w:val="3"/>
        </w:numPr>
      </w:pPr>
      <w:r>
        <w:t xml:space="preserve">Botão </w:t>
      </w:r>
      <w:r w:rsidR="00DE25E6">
        <w:t xml:space="preserve">para </w:t>
      </w:r>
      <w:r>
        <w:t>adotar o animal</w:t>
      </w:r>
      <w:r w:rsidR="00DE25E6">
        <w:t>;</w:t>
      </w:r>
    </w:p>
    <w:p w:rsidR="00D4188D" w:rsidRDefault="00D4188D" w:rsidP="00EA7FA2">
      <w:pPr>
        <w:pStyle w:val="TextoNormal"/>
        <w:numPr>
          <w:ilvl w:val="0"/>
          <w:numId w:val="3"/>
        </w:numPr>
      </w:pPr>
      <w:r>
        <w:t>Botão para apadrinhar o animal</w:t>
      </w:r>
      <w:r w:rsidR="00DE25E6">
        <w:t xml:space="preserve">. </w:t>
      </w:r>
      <w:r w:rsidR="00DE25E6" w:rsidRPr="001D2903">
        <w:rPr>
          <w:i/>
          <w:iCs/>
        </w:rPr>
        <w:t xml:space="preserve">(somente </w:t>
      </w:r>
      <w:r w:rsidR="001D2903" w:rsidRPr="001D2903">
        <w:rPr>
          <w:i/>
          <w:iCs/>
        </w:rPr>
        <w:t>para animais de ONGs e abrigos)</w:t>
      </w:r>
    </w:p>
    <w:p w:rsidR="00C86CF6" w:rsidRDefault="00754EC0" w:rsidP="00EA7FA2">
      <w:pPr>
        <w:pStyle w:val="TextoNormal"/>
        <w:numPr>
          <w:ilvl w:val="0"/>
          <w:numId w:val="3"/>
        </w:numPr>
      </w:pPr>
      <w:r>
        <w:t>Outras informações relevantes sobre o animal</w:t>
      </w:r>
      <w:r w:rsidR="00524E1F">
        <w:t>.</w:t>
      </w:r>
    </w:p>
    <w:p w:rsidR="00586E40" w:rsidRDefault="00325526" w:rsidP="00134A06">
      <w:pPr>
        <w:pStyle w:val="Ttulo2"/>
      </w:pPr>
      <w:r>
        <w:lastRenderedPageBreak/>
        <w:t>Visualizar</w:t>
      </w:r>
      <w:r w:rsidR="00586E40">
        <w:t xml:space="preserve"> doador </w:t>
      </w:r>
      <w:r w:rsidR="00586E40" w:rsidRPr="00586E40">
        <w:rPr>
          <w:color w:val="808080" w:themeColor="background1" w:themeShade="80"/>
        </w:rPr>
        <w:t>&lt;doador</w:t>
      </w:r>
      <w:r w:rsidR="002873C3">
        <w:rPr>
          <w:color w:val="808080" w:themeColor="background1" w:themeShade="80"/>
        </w:rPr>
        <w:t>_info</w:t>
      </w:r>
      <w:r w:rsidR="00586E40" w:rsidRPr="00586E40">
        <w:rPr>
          <w:color w:val="808080" w:themeColor="background1" w:themeShade="80"/>
        </w:rPr>
        <w:t>&gt;</w:t>
      </w:r>
    </w:p>
    <w:p w:rsidR="00586E40" w:rsidRDefault="006C28F2" w:rsidP="00134A06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731510" cy="5202555"/>
            <wp:effectExtent l="0" t="0" r="254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E40" w:rsidRDefault="00586E40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586E40" w:rsidRDefault="00586E40" w:rsidP="00B1256B">
      <w:pPr>
        <w:pStyle w:val="TextoNormal"/>
        <w:ind w:left="0"/>
      </w:pPr>
      <w:r>
        <w:t>Nest</w:t>
      </w:r>
      <w:r w:rsidR="00DF3E94">
        <w:t>a tela</w:t>
      </w:r>
      <w:r w:rsidR="00882C87">
        <w:t xml:space="preserve"> deverão ser exibidas os</w:t>
      </w:r>
      <w:r w:rsidR="009813F7">
        <w:t xml:space="preserve"> seguintes</w:t>
      </w:r>
      <w:r w:rsidR="00882C87">
        <w:t xml:space="preserve"> dados do doador</w:t>
      </w:r>
      <w:r w:rsidR="009813F7">
        <w:t>:</w:t>
      </w:r>
    </w:p>
    <w:p w:rsidR="009813F7" w:rsidRDefault="009813F7" w:rsidP="00EA7FA2">
      <w:pPr>
        <w:pStyle w:val="TextoNormal"/>
        <w:numPr>
          <w:ilvl w:val="0"/>
          <w:numId w:val="3"/>
        </w:numPr>
      </w:pPr>
      <w:r>
        <w:t>Nome;</w:t>
      </w:r>
    </w:p>
    <w:p w:rsidR="00882C87" w:rsidRDefault="009813F7" w:rsidP="00EA7FA2">
      <w:pPr>
        <w:pStyle w:val="TextoNormal"/>
        <w:numPr>
          <w:ilvl w:val="0"/>
          <w:numId w:val="3"/>
        </w:numPr>
      </w:pPr>
      <w:r>
        <w:t>Foto</w:t>
      </w:r>
      <w:r w:rsidR="003075F8">
        <w:t>, se este a estiver disponibilizado;</w:t>
      </w:r>
    </w:p>
    <w:p w:rsidR="003075F8" w:rsidRDefault="009813F7" w:rsidP="00EA7FA2">
      <w:pPr>
        <w:pStyle w:val="TextoNormal"/>
        <w:numPr>
          <w:ilvl w:val="0"/>
          <w:numId w:val="3"/>
        </w:numPr>
      </w:pPr>
      <w:r>
        <w:t xml:space="preserve">Enedereço </w:t>
      </w:r>
      <w:r w:rsidRPr="00D60767">
        <w:rPr>
          <w:i/>
          <w:iCs/>
        </w:rPr>
        <w:t>(</w:t>
      </w:r>
      <w:r w:rsidR="00D60767" w:rsidRPr="00D60767">
        <w:rPr>
          <w:i/>
          <w:iCs/>
        </w:rPr>
        <w:t>somente ONGs e abrigos)</w:t>
      </w:r>
      <w:r w:rsidR="00D60767">
        <w:t>;</w:t>
      </w:r>
    </w:p>
    <w:p w:rsidR="003E0298" w:rsidRDefault="003E0298" w:rsidP="00EA7FA2">
      <w:pPr>
        <w:pStyle w:val="TextoNormal"/>
        <w:numPr>
          <w:ilvl w:val="0"/>
          <w:numId w:val="3"/>
        </w:numPr>
      </w:pPr>
      <w:r>
        <w:t>Número de telefone de contato e informação se está relacionado a uma conta WhatsApp;</w:t>
      </w:r>
    </w:p>
    <w:p w:rsidR="004A7B8D" w:rsidRDefault="004A7B8D" w:rsidP="00EA7FA2">
      <w:pPr>
        <w:pStyle w:val="TextoNormal"/>
        <w:numPr>
          <w:ilvl w:val="0"/>
          <w:numId w:val="3"/>
        </w:numPr>
      </w:pPr>
      <w:r>
        <w:t>Campo para inserção da mensagem a ser enviada;</w:t>
      </w:r>
    </w:p>
    <w:p w:rsidR="00191F6E" w:rsidRDefault="003E0298" w:rsidP="00EA7FA2">
      <w:pPr>
        <w:pStyle w:val="TextoNormal"/>
        <w:numPr>
          <w:ilvl w:val="0"/>
          <w:numId w:val="3"/>
        </w:numPr>
      </w:pPr>
      <w:r>
        <w:t>Botão enviar.</w:t>
      </w:r>
    </w:p>
    <w:p w:rsidR="00D86D8B" w:rsidRDefault="00D86D8B">
      <w:pPr>
        <w:rPr>
          <w:noProof/>
          <w:sz w:val="22"/>
        </w:rPr>
      </w:pPr>
      <w:r>
        <w:br w:type="page"/>
      </w:r>
    </w:p>
    <w:p w:rsidR="00F47AF7" w:rsidRDefault="00630312" w:rsidP="000B1ADB">
      <w:pPr>
        <w:pStyle w:val="Ttulo2"/>
      </w:pPr>
      <w:r>
        <w:lastRenderedPageBreak/>
        <w:t>Adotar</w:t>
      </w:r>
      <w:r w:rsidR="00D86D8B">
        <w:t xml:space="preserve"> </w:t>
      </w:r>
      <w:r w:rsidR="00D86D8B" w:rsidRPr="00BF079A">
        <w:rPr>
          <w:color w:val="808080" w:themeColor="background1" w:themeShade="80"/>
        </w:rPr>
        <w:t>&lt;</w:t>
      </w:r>
      <w:r w:rsidR="0088656A" w:rsidRPr="00BF079A">
        <w:rPr>
          <w:color w:val="808080" w:themeColor="background1" w:themeShade="80"/>
        </w:rPr>
        <w:t>ado</w:t>
      </w:r>
      <w:r w:rsidR="00CB4CF0">
        <w:rPr>
          <w:color w:val="808080" w:themeColor="background1" w:themeShade="80"/>
        </w:rPr>
        <w:t>tar</w:t>
      </w:r>
      <w:r w:rsidR="00D86D8B" w:rsidRPr="00BF079A">
        <w:rPr>
          <w:color w:val="808080" w:themeColor="background1" w:themeShade="80"/>
        </w:rPr>
        <w:t>&gt;</w:t>
      </w:r>
      <w:r w:rsidR="000B1ADB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8B" w:rsidRDefault="00D86D8B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D86D8B" w:rsidRDefault="007A7EC2" w:rsidP="007A7EC2">
      <w:pPr>
        <w:pStyle w:val="TextoNormal"/>
        <w:ind w:left="0"/>
      </w:pPr>
      <w:r>
        <w:t>Nesta tela deverão constar:</w:t>
      </w:r>
    </w:p>
    <w:p w:rsidR="00AF77AE" w:rsidRDefault="002E6417" w:rsidP="00EA7FA2">
      <w:pPr>
        <w:pStyle w:val="TextoNormal"/>
        <w:numPr>
          <w:ilvl w:val="0"/>
          <w:numId w:val="9"/>
        </w:numPr>
      </w:pPr>
      <w:r>
        <w:t>Foto do pet a ser adotado;</w:t>
      </w:r>
    </w:p>
    <w:p w:rsidR="002E6417" w:rsidRDefault="002E6417" w:rsidP="00EA7FA2">
      <w:pPr>
        <w:pStyle w:val="TextoNormal"/>
        <w:numPr>
          <w:ilvl w:val="0"/>
          <w:numId w:val="9"/>
        </w:numPr>
      </w:pPr>
      <w:r>
        <w:t>Informações gerais do pet a ser adotado;</w:t>
      </w:r>
    </w:p>
    <w:p w:rsidR="009A48E1" w:rsidRDefault="009A48E1" w:rsidP="00EA7FA2">
      <w:pPr>
        <w:pStyle w:val="TextoNormal"/>
        <w:numPr>
          <w:ilvl w:val="0"/>
          <w:numId w:val="9"/>
        </w:numPr>
      </w:pPr>
      <w:r>
        <w:t>Informações do doador;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As regras de adoção;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O termo de responsabilidade</w:t>
      </w:r>
      <w:r w:rsidR="00EF1BD6">
        <w:t>, o qual deverá ser aceito pelo doador;</w:t>
      </w:r>
    </w:p>
    <w:p w:rsidR="00BA1356" w:rsidRDefault="00BA1356" w:rsidP="00EA7FA2">
      <w:pPr>
        <w:pStyle w:val="TextoNormal"/>
        <w:numPr>
          <w:ilvl w:val="0"/>
          <w:numId w:val="9"/>
        </w:numPr>
      </w:pPr>
      <w:r>
        <w:t>Os dados de contato do doador;</w:t>
      </w:r>
    </w:p>
    <w:p w:rsidR="00EF1BD6" w:rsidRDefault="00EF1BD6" w:rsidP="00EA7FA2">
      <w:pPr>
        <w:pStyle w:val="TextoNormal"/>
        <w:numPr>
          <w:ilvl w:val="0"/>
          <w:numId w:val="9"/>
        </w:numPr>
      </w:pPr>
      <w:r>
        <w:t xml:space="preserve">Dicas de cuidados </w:t>
      </w:r>
      <w:r w:rsidR="00AF77AE">
        <w:t>com o pet;</w:t>
      </w:r>
    </w:p>
    <w:p w:rsidR="00AF77AE" w:rsidRDefault="00AF77AE" w:rsidP="00EA7FA2">
      <w:pPr>
        <w:pStyle w:val="TextoNormal"/>
        <w:numPr>
          <w:ilvl w:val="0"/>
          <w:numId w:val="9"/>
        </w:numPr>
      </w:pPr>
      <w:r>
        <w:t xml:space="preserve">Botão para </w:t>
      </w:r>
      <w:r w:rsidR="003A5894">
        <w:t>confirmar o desejo</w:t>
      </w:r>
      <w:r>
        <w:t xml:space="preserve"> d</w:t>
      </w:r>
      <w:r w:rsidR="003A5894">
        <w:t>e</w:t>
      </w:r>
      <w:r>
        <w:t xml:space="preserve"> adoção.</w:t>
      </w:r>
    </w:p>
    <w:p w:rsidR="003D52AD" w:rsidRDefault="00E51460">
      <w:r>
        <w:br w:type="page"/>
      </w:r>
    </w:p>
    <w:p w:rsidR="00E51460" w:rsidRDefault="00ED0248" w:rsidP="00E73AF6">
      <w:pPr>
        <w:pStyle w:val="Ttulo2"/>
      </w:pPr>
      <w:r>
        <w:lastRenderedPageBreak/>
        <w:t xml:space="preserve">Confirmar interesse em </w:t>
      </w:r>
      <w:r w:rsidR="00F81493">
        <w:t>adotar</w:t>
      </w:r>
      <w:r>
        <w:t xml:space="preserve"> </w:t>
      </w:r>
      <w:r w:rsidRPr="00E73AF6">
        <w:rPr>
          <w:color w:val="808080" w:themeColor="background1" w:themeShade="80"/>
        </w:rPr>
        <w:t>&lt;</w:t>
      </w:r>
      <w:r w:rsidR="00F81493">
        <w:rPr>
          <w:color w:val="808080" w:themeColor="background1" w:themeShade="80"/>
        </w:rPr>
        <w:t>confirmar_interesse</w:t>
      </w:r>
      <w:r w:rsidR="00E73AF6" w:rsidRPr="00E73AF6">
        <w:rPr>
          <w:color w:val="808080" w:themeColor="background1" w:themeShade="80"/>
        </w:rPr>
        <w:t>&gt;</w:t>
      </w:r>
    </w:p>
    <w:p w:rsidR="00E73AF6" w:rsidRDefault="00486108">
      <w:pPr>
        <w:rPr>
          <w:noProof/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520255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AF6" w:rsidRDefault="00E73AF6">
      <w:pPr>
        <w:rPr>
          <w:noProof/>
          <w:sz w:val="22"/>
        </w:rPr>
      </w:pPr>
    </w:p>
    <w:p w:rsidR="00E73AF6" w:rsidRDefault="00E73AF6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E73AF6" w:rsidRDefault="00E73AF6" w:rsidP="00134A06">
      <w:pPr>
        <w:pStyle w:val="TextoNormal"/>
        <w:ind w:left="0"/>
      </w:pPr>
      <w:r>
        <w:t>Nesta tela deverão constar:</w:t>
      </w:r>
    </w:p>
    <w:p w:rsidR="00E73AF6" w:rsidRDefault="00486108" w:rsidP="00EA7FA2">
      <w:pPr>
        <w:pStyle w:val="TextoNormal"/>
        <w:numPr>
          <w:ilvl w:val="0"/>
          <w:numId w:val="9"/>
        </w:numPr>
      </w:pPr>
      <w:r>
        <w:t>Mensagem em destaque de ação executado com sucesso;</w:t>
      </w:r>
    </w:p>
    <w:p w:rsidR="00486108" w:rsidRDefault="007D77D0" w:rsidP="00EA7FA2">
      <w:pPr>
        <w:pStyle w:val="TextoNormal"/>
        <w:numPr>
          <w:ilvl w:val="0"/>
          <w:numId w:val="9"/>
        </w:numPr>
      </w:pPr>
      <w:r>
        <w:t>Informação sobre os procedimentos;</w:t>
      </w:r>
    </w:p>
    <w:p w:rsidR="007D77D0" w:rsidRDefault="007D77D0" w:rsidP="00EA7FA2">
      <w:pPr>
        <w:pStyle w:val="TextoNormal"/>
        <w:numPr>
          <w:ilvl w:val="0"/>
          <w:numId w:val="9"/>
        </w:numPr>
      </w:pPr>
      <w:r>
        <w:t>Bot</w:t>
      </w:r>
      <w:r w:rsidR="00093F04">
        <w:t>ão para acesso aos dados do doador.</w:t>
      </w:r>
    </w:p>
    <w:p w:rsidR="00E73AF6" w:rsidRDefault="00E73AF6">
      <w:pPr>
        <w:rPr>
          <w:noProof/>
          <w:sz w:val="22"/>
        </w:rPr>
      </w:pPr>
    </w:p>
    <w:p w:rsidR="00630312" w:rsidRPr="00BF079A" w:rsidRDefault="00630312" w:rsidP="00A17C8B">
      <w:pPr>
        <w:pStyle w:val="Ttulo2"/>
        <w:rPr>
          <w:color w:val="808080" w:themeColor="background1" w:themeShade="80"/>
        </w:rPr>
      </w:pPr>
      <w:r>
        <w:lastRenderedPageBreak/>
        <w:t xml:space="preserve">Apadrinhar </w:t>
      </w:r>
      <w:r w:rsidRPr="00BF079A">
        <w:rPr>
          <w:color w:val="808080" w:themeColor="background1" w:themeShade="80"/>
        </w:rPr>
        <w:t>&lt;</w:t>
      </w:r>
      <w:r w:rsidR="0094258C">
        <w:rPr>
          <w:color w:val="808080" w:themeColor="background1" w:themeShade="80"/>
        </w:rPr>
        <w:t>apadrinhar</w:t>
      </w:r>
      <w:r w:rsidRPr="00BF079A">
        <w:rPr>
          <w:color w:val="808080" w:themeColor="background1" w:themeShade="80"/>
        </w:rPr>
        <w:t>&gt;</w:t>
      </w:r>
      <w:r w:rsidR="004F5E65" w:rsidRPr="00BF079A">
        <w:rPr>
          <w:color w:val="808080" w:themeColor="background1" w:themeShade="8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312" w:rsidRDefault="0063031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A17C8B" w:rsidRDefault="00A17C8B" w:rsidP="00134A06">
      <w:pPr>
        <w:pStyle w:val="TextoNormal"/>
        <w:ind w:left="0"/>
      </w:pPr>
      <w:r>
        <w:t>Nesta tela deverão constar: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Foto do pet a ser apadrinhado;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Informações gerais do pet a ser </w:t>
      </w:r>
      <w:r w:rsidR="00A77F19">
        <w:t>apadrinhad</w:t>
      </w:r>
      <w:r>
        <w:t>o;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As regras de a</w:t>
      </w:r>
      <w:r w:rsidR="00675C82">
        <w:t>padrinhamento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 termo de responsabilidade, o qual deverá ser aceito pelo </w:t>
      </w:r>
      <w:r w:rsidR="00675C82">
        <w:t>padrinho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Os dados de contato </w:t>
      </w:r>
      <w:r w:rsidR="00675C82">
        <w:t>da ONG ou abrigo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Dicas de cuidados com o pet;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Botão para confirmar o desejo de </w:t>
      </w:r>
      <w:r w:rsidR="00241654">
        <w:t>apadrinhamento</w:t>
      </w:r>
      <w:r>
        <w:t>.</w:t>
      </w:r>
    </w:p>
    <w:p w:rsidR="008A5F27" w:rsidRPr="00241654" w:rsidRDefault="008A5F27" w:rsidP="00241654">
      <w:pPr>
        <w:rPr>
          <w:noProof/>
          <w:sz w:val="22"/>
        </w:rPr>
      </w:pPr>
    </w:p>
    <w:p w:rsidR="00C86CF6" w:rsidRDefault="001A2056" w:rsidP="006C51E4">
      <w:pPr>
        <w:pStyle w:val="Ttulo2"/>
      </w:pPr>
      <w:r>
        <w:lastRenderedPageBreak/>
        <w:t>ONGs e Abrigos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Pr="00BF079A">
        <w:rPr>
          <w:color w:val="808080" w:themeColor="background1" w:themeShade="80"/>
        </w:rPr>
        <w:t>ongs_e_abrigos</w:t>
      </w:r>
      <w:r w:rsidR="00C86CF6" w:rsidRPr="00BF079A">
        <w:rPr>
          <w:color w:val="808080" w:themeColor="background1" w:themeShade="80"/>
        </w:rPr>
        <w:t>&gt;</w:t>
      </w:r>
      <w:r w:rsidR="000E2D38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EA7FA2">
      <w:pPr>
        <w:pStyle w:val="TextoNormal"/>
        <w:numPr>
          <w:ilvl w:val="0"/>
          <w:numId w:val="3"/>
        </w:numPr>
      </w:pPr>
      <w:r>
        <w:t>Nest</w:t>
      </w:r>
      <w:r w:rsidR="00CE2307">
        <w:t xml:space="preserve">a tela deverão ser exibida relação de todas as ONGs e </w:t>
      </w:r>
      <w:r w:rsidR="002D1DE9">
        <w:t>abrigos cadastrados no sistema;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acesso aos dados, de forma mais detalhada, da ONG ou abrigo;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cadastro de uma nova entidade</w:t>
      </w:r>
      <w:r w:rsidR="00E07D12">
        <w:t xml:space="preserve"> </w:t>
      </w:r>
      <w:r w:rsidR="00E07D12" w:rsidRPr="00ED20B5">
        <w:rPr>
          <w:i/>
          <w:iCs/>
        </w:rPr>
        <w:t>(ONG ou abrigo).</w:t>
      </w:r>
    </w:p>
    <w:p w:rsidR="00C86CF6" w:rsidRDefault="00C86CF6">
      <w:pPr>
        <w:rPr>
          <w:noProof/>
          <w:sz w:val="22"/>
        </w:rPr>
      </w:pPr>
      <w:r>
        <w:br w:type="page"/>
      </w:r>
    </w:p>
    <w:p w:rsidR="00C86CF6" w:rsidRDefault="00644F97" w:rsidP="00D56B84">
      <w:pPr>
        <w:pStyle w:val="Ttulo2"/>
      </w:pPr>
      <w:r>
        <w:lastRenderedPageBreak/>
        <w:t>Parceiros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="00AD45D1" w:rsidRPr="00BF079A">
        <w:rPr>
          <w:color w:val="808080" w:themeColor="background1" w:themeShade="80"/>
        </w:rPr>
        <w:t>parceiros</w:t>
      </w:r>
      <w:r w:rsidR="00C86CF6" w:rsidRPr="00BF079A">
        <w:rPr>
          <w:color w:val="808080" w:themeColor="background1" w:themeShade="80"/>
        </w:rPr>
        <w:t>&gt;</w:t>
      </w:r>
      <w:r w:rsidR="00D56B84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D56B84">
      <w:pPr>
        <w:pStyle w:val="TextoNormal"/>
        <w:ind w:left="0"/>
      </w:pPr>
      <w:r>
        <w:t>Nest</w:t>
      </w:r>
      <w:r w:rsidR="00D56B84">
        <w:t xml:space="preserve">a página constarão </w:t>
      </w:r>
      <w:r w:rsidR="001A6D08">
        <w:t>informações sobre as diferentes formas de se</w:t>
      </w:r>
      <w:r w:rsidR="00F035EB">
        <w:t xml:space="preserve"> tornar</w:t>
      </w:r>
      <w:r w:rsidR="001A6D08">
        <w:t xml:space="preserve"> colaborador</w:t>
      </w:r>
      <w:r w:rsidR="00F035EB">
        <w:t xml:space="preserve"> </w:t>
      </w:r>
      <w:r w:rsidR="000B2414">
        <w:t xml:space="preserve">de uma e/ou mais </w:t>
      </w:r>
      <w:r w:rsidR="00F035EB">
        <w:t>instituições cadastradas</w:t>
      </w:r>
      <w:r w:rsidR="00D64685">
        <w:t xml:space="preserve"> </w:t>
      </w:r>
      <w:r w:rsidR="00D64685" w:rsidRPr="00D64685">
        <w:rPr>
          <w:i/>
          <w:iCs/>
        </w:rPr>
        <w:t>(ONGs e abrigos)</w:t>
      </w:r>
      <w:r w:rsidR="00D64685" w:rsidRPr="00D64685">
        <w:t>.</w:t>
      </w:r>
      <w:r w:rsidR="00452D86">
        <w:t xml:space="preserve"> Sendo elas:</w:t>
      </w:r>
    </w:p>
    <w:p w:rsidR="00452D86" w:rsidRDefault="00452D86" w:rsidP="00EA7FA2">
      <w:pPr>
        <w:pStyle w:val="TextoNormal"/>
        <w:numPr>
          <w:ilvl w:val="0"/>
          <w:numId w:val="10"/>
        </w:numPr>
      </w:pPr>
      <w:r>
        <w:t>Adotar um pet;</w:t>
      </w:r>
    </w:p>
    <w:p w:rsidR="00452D86" w:rsidRDefault="009A046C" w:rsidP="00EA7FA2">
      <w:pPr>
        <w:pStyle w:val="TextoNormal"/>
        <w:numPr>
          <w:ilvl w:val="0"/>
          <w:numId w:val="10"/>
        </w:numPr>
      </w:pPr>
      <w:r>
        <w:t>Efetuar doções em dinheiro;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>Apadrinhar um pet;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 xml:space="preserve">Voluntariar-se </w:t>
      </w:r>
      <w:r w:rsidR="00ED20B5">
        <w:t xml:space="preserve">à uma das entidades cadastradas </w:t>
      </w:r>
      <w:r w:rsidR="00ED20B5" w:rsidRPr="00ED20B5">
        <w:rPr>
          <w:i/>
          <w:iCs/>
        </w:rPr>
        <w:t>(ONG ou abrigo).</w:t>
      </w:r>
    </w:p>
    <w:p w:rsidR="00452D86" w:rsidRDefault="00452D86" w:rsidP="00D56B84">
      <w:pPr>
        <w:pStyle w:val="TextoNormal"/>
        <w:ind w:left="0"/>
      </w:pPr>
    </w:p>
    <w:p w:rsidR="00F824D2" w:rsidRDefault="00F824D2">
      <w:pPr>
        <w:rPr>
          <w:noProof/>
          <w:sz w:val="22"/>
        </w:rPr>
      </w:pPr>
      <w:r>
        <w:br w:type="page"/>
      </w:r>
    </w:p>
    <w:p w:rsidR="00F824D2" w:rsidRDefault="009D6D36" w:rsidP="00BF079A">
      <w:pPr>
        <w:pStyle w:val="Ttulo2"/>
      </w:pPr>
      <w:r>
        <w:lastRenderedPageBreak/>
        <w:t xml:space="preserve">Doação </w:t>
      </w:r>
      <w:r w:rsidR="00A96DD1" w:rsidRPr="00BF079A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doacao</w:t>
      </w:r>
      <w:r w:rsidR="00BF079A" w:rsidRPr="00BF079A">
        <w:rPr>
          <w:color w:val="808080" w:themeColor="background1" w:themeShade="80"/>
        </w:rPr>
        <w:t>&gt;</w:t>
      </w:r>
    </w:p>
    <w:p w:rsidR="00BF079A" w:rsidRDefault="00B7318D" w:rsidP="00C86CF6">
      <w:pPr>
        <w:pStyle w:val="TextoNormal"/>
        <w:ind w:left="0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731510" cy="5019675"/>
            <wp:effectExtent l="0" t="0" r="2540" b="952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079A" w:rsidRDefault="00BF079A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BF079A" w:rsidRDefault="00BF079A" w:rsidP="00897F6D">
      <w:pPr>
        <w:pStyle w:val="TextoNormal"/>
        <w:spacing w:line="360" w:lineRule="auto"/>
        <w:ind w:left="0"/>
      </w:pPr>
      <w:r>
        <w:t xml:space="preserve">Nesta página </w:t>
      </w:r>
      <w:r w:rsidR="00B7318D">
        <w:t>constarão os dados</w:t>
      </w:r>
      <w:r w:rsidR="001E2518">
        <w:t xml:space="preserve"> referentes ao animal os quais serão</w:t>
      </w:r>
      <w:r w:rsidR="00B7318D">
        <w:t xml:space="preserve"> necessários</w:t>
      </w:r>
      <w:r w:rsidR="007F0DCF">
        <w:t xml:space="preserve"> para </w:t>
      </w:r>
      <w:r w:rsidR="00CF7800">
        <w:t>cadastro</w:t>
      </w:r>
      <w:r w:rsidR="00CD0E4F">
        <w:t xml:space="preserve"> </w:t>
      </w:r>
      <w:r w:rsidR="007F0DCF">
        <w:t>do</w:t>
      </w:r>
      <w:r w:rsidR="00CD0E4F">
        <w:t xml:space="preserve"> </w:t>
      </w:r>
      <w:r w:rsidR="007F0DCF">
        <w:t>pe</w:t>
      </w:r>
      <w:r w:rsidR="00B50C7D">
        <w:t>t</w:t>
      </w:r>
      <w:r w:rsidR="007F0DCF">
        <w:t xml:space="preserve"> para </w:t>
      </w:r>
      <w:r w:rsidR="00B50C7D">
        <w:t>adoção</w:t>
      </w:r>
      <w:r w:rsidR="00B97102">
        <w:t>.</w:t>
      </w:r>
      <w:r w:rsidR="00CF7800">
        <w:t xml:space="preserve"> </w:t>
      </w:r>
      <w:r w:rsidR="00A4281C">
        <w:t>A inclusão dos</w:t>
      </w:r>
      <w:r w:rsidR="000B1B69">
        <w:t xml:space="preserve"> dados </w:t>
      </w:r>
      <w:r w:rsidR="00A4281C">
        <w:t>é</w:t>
      </w:r>
      <w:r w:rsidR="000B1B69">
        <w:t xml:space="preserve"> obrigatória, salvo </w:t>
      </w:r>
      <w:r w:rsidR="00EA7B94">
        <w:t>quando constar</w:t>
      </w:r>
      <w:r w:rsidR="00A4281C">
        <w:t xml:space="preserve"> a mensagem de</w:t>
      </w:r>
      <w:r w:rsidR="00EA7B94">
        <w:t xml:space="preserve"> opcional</w:t>
      </w:r>
      <w:r w:rsidR="00A4281C">
        <w:t>.</w:t>
      </w:r>
    </w:p>
    <w:tbl>
      <w:tblPr>
        <w:tblStyle w:val="TabelaSimples4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E971C9" w:rsidTr="00D20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Fotos </w:t>
            </w:r>
            <w:r w:rsidRPr="002D0F62">
              <w:rPr>
                <w:b w:val="0"/>
                <w:bCs w:val="0"/>
                <w:i/>
                <w:iCs/>
              </w:rPr>
              <w:t>(máximo de 6 fotos)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2D0F62">
              <w:rPr>
                <w:b w:val="0"/>
                <w:bCs w:val="0"/>
              </w:rPr>
              <w:t>Temepramento;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Link de vídeo </w:t>
            </w:r>
            <w:r w:rsidRPr="002D0F62">
              <w:rPr>
                <w:b w:val="0"/>
                <w:bCs w:val="0"/>
                <w:i/>
                <w:iCs/>
              </w:rPr>
              <w:t>(opcional)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Sociável com;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Breve descrição do histórico;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>Vive bem em;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Nome;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Saúde;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Sexo;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 xml:space="preserve">Deficiência </w:t>
            </w:r>
            <w:r w:rsidRPr="002D0F62">
              <w:rPr>
                <w:i/>
                <w:iCs/>
              </w:rPr>
              <w:t>(sim ou não)</w:t>
            </w:r>
            <w:r w:rsidRPr="002D0F62">
              <w:t>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Raça;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 xml:space="preserve">Deficiências </w:t>
            </w:r>
            <w:r w:rsidRPr="00407767">
              <w:rPr>
                <w:i/>
                <w:iCs/>
              </w:rPr>
              <w:t>(opcional)</w:t>
            </w:r>
            <w:r w:rsidRPr="00407767">
              <w:t>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Porte;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Estado;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 xml:space="preserve">Idade </w:t>
            </w:r>
            <w:r w:rsidRPr="00407767">
              <w:rPr>
                <w:b w:val="0"/>
                <w:bCs w:val="0"/>
                <w:i/>
                <w:iCs/>
              </w:rPr>
              <w:t>(filhote, adulto, etc)</w:t>
            </w:r>
            <w:r w:rsidRPr="00407767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>Cidade;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  <w:i/>
                <w:iCs/>
              </w:rPr>
            </w:pPr>
            <w:r w:rsidRPr="00407767">
              <w:rPr>
                <w:b w:val="0"/>
                <w:bCs w:val="0"/>
              </w:rPr>
              <w:t xml:space="preserve">Data de Nascimento </w:t>
            </w:r>
            <w:r w:rsidRPr="00407767">
              <w:rPr>
                <w:b w:val="0"/>
                <w:bCs w:val="0"/>
                <w:i/>
                <w:iCs/>
              </w:rPr>
              <w:t>(opcional);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Botão enviar.</w:t>
            </w:r>
          </w:p>
        </w:tc>
      </w:tr>
    </w:tbl>
    <w:p w:rsidR="00920DE1" w:rsidRDefault="00920DE1">
      <w:pPr>
        <w:rPr>
          <w:noProof/>
          <w:sz w:val="22"/>
        </w:rPr>
      </w:pPr>
      <w:r>
        <w:br w:type="page"/>
      </w:r>
    </w:p>
    <w:p w:rsidR="00920DE1" w:rsidRDefault="00253F4D" w:rsidP="007051CA">
      <w:pPr>
        <w:pStyle w:val="Ttulo2"/>
      </w:pPr>
      <w:r>
        <w:lastRenderedPageBreak/>
        <w:t>Entrar em contato com os gestores</w:t>
      </w:r>
      <w:r w:rsidR="00EC1096">
        <w:t xml:space="preserve"> </w:t>
      </w:r>
      <w:r w:rsidR="00EC1096" w:rsidRPr="007051CA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contactar_gestor</w:t>
      </w:r>
      <w:r w:rsidR="008C0982" w:rsidRPr="007051CA">
        <w:rPr>
          <w:color w:val="808080" w:themeColor="background1" w:themeShade="80"/>
        </w:rPr>
        <w:t>&gt;</w:t>
      </w:r>
    </w:p>
    <w:p w:rsidR="008C0982" w:rsidRDefault="001B2DC3" w:rsidP="00920DE1">
      <w:pPr>
        <w:pStyle w:val="TextoNormal"/>
        <w:ind w:left="0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982" w:rsidRDefault="008C098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8C0982" w:rsidRDefault="008C0982" w:rsidP="003B79CB">
      <w:pPr>
        <w:pStyle w:val="TextoNormal"/>
        <w:ind w:left="0"/>
      </w:pPr>
      <w:r>
        <w:t xml:space="preserve">Nesta página </w:t>
      </w:r>
      <w:r w:rsidR="00713A08">
        <w:t xml:space="preserve">o usuário </w:t>
      </w:r>
      <w:r w:rsidR="003B79CB">
        <w:t>o poderá se comunicar com os gestores do sistema</w:t>
      </w:r>
      <w:r w:rsidR="00713A08">
        <w:t xml:space="preserve">. E para isso são disponibilizados </w:t>
      </w:r>
      <w:r w:rsidR="00E216F7">
        <w:t>os seguintes campos:</w:t>
      </w:r>
    </w:p>
    <w:p w:rsidR="00E216F7" w:rsidRDefault="00E216F7" w:rsidP="00EA7FA2">
      <w:pPr>
        <w:pStyle w:val="TextoNormal"/>
        <w:numPr>
          <w:ilvl w:val="0"/>
          <w:numId w:val="11"/>
        </w:numPr>
      </w:pPr>
      <w:r>
        <w:t>Informações do desenvolve</w:t>
      </w:r>
      <w:r w:rsidR="003C78AD">
        <w:t>dores com nome e e-mail;</w:t>
      </w:r>
    </w:p>
    <w:p w:rsidR="003C78AD" w:rsidRDefault="003C78AD" w:rsidP="00EA7FA2">
      <w:pPr>
        <w:pStyle w:val="TextoNormal"/>
        <w:numPr>
          <w:ilvl w:val="0"/>
          <w:numId w:val="11"/>
        </w:numPr>
      </w:pPr>
      <w:r>
        <w:t>Campo para inserção da mensagem</w:t>
      </w:r>
      <w:r w:rsidR="00E74EBB">
        <w:t xml:space="preserve"> a ser enviada;</w:t>
      </w:r>
    </w:p>
    <w:p w:rsidR="00BF079A" w:rsidRPr="004A7B8D" w:rsidRDefault="00E74EBB" w:rsidP="00EA7FA2">
      <w:pPr>
        <w:pStyle w:val="TextoNormal"/>
        <w:numPr>
          <w:ilvl w:val="0"/>
          <w:numId w:val="11"/>
        </w:numPr>
      </w:pPr>
      <w:r>
        <w:t>Botão enviar.</w:t>
      </w:r>
    </w:p>
    <w:sectPr w:rsidR="00BF079A" w:rsidRPr="004A7B8D">
      <w:headerReference w:type="default" r:id="rId45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65539" w:rsidRDefault="00E65539">
      <w:r>
        <w:separator/>
      </w:r>
    </w:p>
  </w:endnote>
  <w:endnote w:type="continuationSeparator" w:id="0">
    <w:p w:rsidR="00E65539" w:rsidRDefault="00E65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F26727">
      <w:tc>
        <w:tcPr>
          <w:tcW w:w="6487" w:type="dxa"/>
        </w:tcPr>
        <w:p w:rsidR="00F26727" w:rsidRDefault="00F26727">
          <w:pPr>
            <w:pStyle w:val="Rodap"/>
          </w:pPr>
          <w:r>
            <w:t xml:space="preserve">Versão </w:t>
          </w:r>
          <w:r w:rsidR="00030773">
            <w:t>1.0</w:t>
          </w:r>
        </w:p>
      </w:tc>
      <w:tc>
        <w:tcPr>
          <w:tcW w:w="2799" w:type="dxa"/>
        </w:tcPr>
        <w:p w:rsidR="00F26727" w:rsidRDefault="00030773">
          <w:pPr>
            <w:pStyle w:val="Rodap"/>
            <w:jc w:val="right"/>
          </w:pPr>
          <w:bookmarkStart w:id="2" w:name="_Ref471361557"/>
          <w:r>
            <w:t>Julho</w:t>
          </w:r>
          <w:r w:rsidR="00F26727">
            <w:t xml:space="preserve"> / </w:t>
          </w:r>
          <w:r>
            <w:t>2020</w:t>
          </w:r>
        </w:p>
      </w:tc>
    </w:tr>
    <w:bookmarkEnd w:id="2"/>
  </w:tbl>
  <w:p w:rsidR="00F26727" w:rsidRDefault="00F2672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65539" w:rsidRDefault="00E65539">
      <w:r>
        <w:separator/>
      </w:r>
    </w:p>
  </w:footnote>
  <w:footnote w:type="continuationSeparator" w:id="0">
    <w:p w:rsidR="00E65539" w:rsidRDefault="00E655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26727" w:rsidRDefault="00F267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rPr>
        <w:rStyle w:val="Nmerodepgina"/>
      </w:rPr>
    </w:pPr>
    <w:r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funcionais – C2.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1" w15:restartNumberingAfterBreak="0">
    <w:nsid w:val="18A35D00"/>
    <w:multiLevelType w:val="hybridMultilevel"/>
    <w:tmpl w:val="17162CD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DC64E0"/>
    <w:multiLevelType w:val="hybridMultilevel"/>
    <w:tmpl w:val="6130DF4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01256"/>
    <w:multiLevelType w:val="hybridMultilevel"/>
    <w:tmpl w:val="4D505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C433D"/>
    <w:multiLevelType w:val="hybridMultilevel"/>
    <w:tmpl w:val="60D08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D719B"/>
    <w:multiLevelType w:val="hybridMultilevel"/>
    <w:tmpl w:val="256E5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127F8"/>
    <w:multiLevelType w:val="hybridMultilevel"/>
    <w:tmpl w:val="03A64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D0F74"/>
    <w:multiLevelType w:val="hybridMultilevel"/>
    <w:tmpl w:val="14BE1A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B0883"/>
    <w:multiLevelType w:val="hybridMultilevel"/>
    <w:tmpl w:val="68A4CDB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0" w15:restartNumberingAfterBreak="0">
    <w:nsid w:val="458A117E"/>
    <w:multiLevelType w:val="hybridMultilevel"/>
    <w:tmpl w:val="365A9F56"/>
    <w:lvl w:ilvl="0" w:tplc="219A93AC">
      <w:start w:val="1"/>
      <w:numFmt w:val="bullet"/>
      <w:pStyle w:val="Commarcadores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3105DED"/>
    <w:multiLevelType w:val="hybridMultilevel"/>
    <w:tmpl w:val="22AA1B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E0412"/>
    <w:multiLevelType w:val="hybridMultilevel"/>
    <w:tmpl w:val="4DDA3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15C54"/>
    <w:multiLevelType w:val="hybridMultilevel"/>
    <w:tmpl w:val="8688A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02B44"/>
    <w:multiLevelType w:val="hybridMultilevel"/>
    <w:tmpl w:val="2F3EA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196ADE"/>
    <w:multiLevelType w:val="hybridMultilevel"/>
    <w:tmpl w:val="53ECF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0"/>
  </w:num>
  <w:num w:numId="5">
    <w:abstractNumId w:val="11"/>
  </w:num>
  <w:num w:numId="6">
    <w:abstractNumId w:val="13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  <w:num w:numId="11">
    <w:abstractNumId w:val="12"/>
  </w:num>
  <w:num w:numId="12">
    <w:abstractNumId w:val="5"/>
  </w:num>
  <w:num w:numId="13">
    <w:abstractNumId w:val="14"/>
  </w:num>
  <w:num w:numId="14">
    <w:abstractNumId w:val="1"/>
  </w:num>
  <w:num w:numId="15">
    <w:abstractNumId w:val="15"/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0456D"/>
    <w:rsid w:val="000102B0"/>
    <w:rsid w:val="00011E65"/>
    <w:rsid w:val="0001523D"/>
    <w:rsid w:val="00016296"/>
    <w:rsid w:val="00016586"/>
    <w:rsid w:val="000264F5"/>
    <w:rsid w:val="00030773"/>
    <w:rsid w:val="00032C6B"/>
    <w:rsid w:val="0003427F"/>
    <w:rsid w:val="000367C4"/>
    <w:rsid w:val="00037FD6"/>
    <w:rsid w:val="00041D42"/>
    <w:rsid w:val="00042CF8"/>
    <w:rsid w:val="00044DB8"/>
    <w:rsid w:val="00060795"/>
    <w:rsid w:val="000622D4"/>
    <w:rsid w:val="000629B3"/>
    <w:rsid w:val="00066297"/>
    <w:rsid w:val="000669E9"/>
    <w:rsid w:val="0007460F"/>
    <w:rsid w:val="0007745E"/>
    <w:rsid w:val="00082729"/>
    <w:rsid w:val="000864E7"/>
    <w:rsid w:val="00092186"/>
    <w:rsid w:val="000922A5"/>
    <w:rsid w:val="00093F04"/>
    <w:rsid w:val="000A01C4"/>
    <w:rsid w:val="000A27B2"/>
    <w:rsid w:val="000B0719"/>
    <w:rsid w:val="000B1A86"/>
    <w:rsid w:val="000B1ADB"/>
    <w:rsid w:val="000B1B69"/>
    <w:rsid w:val="000B2414"/>
    <w:rsid w:val="000B2C77"/>
    <w:rsid w:val="000B46B4"/>
    <w:rsid w:val="000B51D1"/>
    <w:rsid w:val="000C1956"/>
    <w:rsid w:val="000C58FB"/>
    <w:rsid w:val="000C5BAB"/>
    <w:rsid w:val="000C6A99"/>
    <w:rsid w:val="000C7098"/>
    <w:rsid w:val="000C7E33"/>
    <w:rsid w:val="000D2D98"/>
    <w:rsid w:val="000D4086"/>
    <w:rsid w:val="000E0F2D"/>
    <w:rsid w:val="000E19C4"/>
    <w:rsid w:val="000E2D38"/>
    <w:rsid w:val="000F6AE9"/>
    <w:rsid w:val="00100966"/>
    <w:rsid w:val="0010233A"/>
    <w:rsid w:val="00102606"/>
    <w:rsid w:val="00106D1A"/>
    <w:rsid w:val="0011372C"/>
    <w:rsid w:val="0011456C"/>
    <w:rsid w:val="001149E6"/>
    <w:rsid w:val="00122AA0"/>
    <w:rsid w:val="001235FF"/>
    <w:rsid w:val="001260C2"/>
    <w:rsid w:val="001270DA"/>
    <w:rsid w:val="001439B4"/>
    <w:rsid w:val="00157833"/>
    <w:rsid w:val="00161340"/>
    <w:rsid w:val="00161FC8"/>
    <w:rsid w:val="001716C7"/>
    <w:rsid w:val="00176D10"/>
    <w:rsid w:val="001803A6"/>
    <w:rsid w:val="0018175B"/>
    <w:rsid w:val="00186697"/>
    <w:rsid w:val="00187F01"/>
    <w:rsid w:val="001903F5"/>
    <w:rsid w:val="00191F6E"/>
    <w:rsid w:val="00192EFD"/>
    <w:rsid w:val="001A0A1C"/>
    <w:rsid w:val="001A2056"/>
    <w:rsid w:val="001A51F5"/>
    <w:rsid w:val="001A6D08"/>
    <w:rsid w:val="001A74BB"/>
    <w:rsid w:val="001B03B7"/>
    <w:rsid w:val="001B2DC3"/>
    <w:rsid w:val="001B440A"/>
    <w:rsid w:val="001B5118"/>
    <w:rsid w:val="001D06E3"/>
    <w:rsid w:val="001D0FF2"/>
    <w:rsid w:val="001D2903"/>
    <w:rsid w:val="001D3379"/>
    <w:rsid w:val="001E2518"/>
    <w:rsid w:val="001E4902"/>
    <w:rsid w:val="001E5538"/>
    <w:rsid w:val="001E6B4D"/>
    <w:rsid w:val="001E7C96"/>
    <w:rsid w:val="001F3546"/>
    <w:rsid w:val="001F5B14"/>
    <w:rsid w:val="001F6D34"/>
    <w:rsid w:val="00200157"/>
    <w:rsid w:val="002057CE"/>
    <w:rsid w:val="00212BC7"/>
    <w:rsid w:val="00220FD0"/>
    <w:rsid w:val="00234986"/>
    <w:rsid w:val="00235223"/>
    <w:rsid w:val="00241654"/>
    <w:rsid w:val="00253F4D"/>
    <w:rsid w:val="00254978"/>
    <w:rsid w:val="00254DF7"/>
    <w:rsid w:val="0026024F"/>
    <w:rsid w:val="00260755"/>
    <w:rsid w:val="00262226"/>
    <w:rsid w:val="002628BC"/>
    <w:rsid w:val="00264C2B"/>
    <w:rsid w:val="00266335"/>
    <w:rsid w:val="00271E97"/>
    <w:rsid w:val="002738D5"/>
    <w:rsid w:val="0027741B"/>
    <w:rsid w:val="00277670"/>
    <w:rsid w:val="0028054D"/>
    <w:rsid w:val="002822CF"/>
    <w:rsid w:val="002832A7"/>
    <w:rsid w:val="002848BC"/>
    <w:rsid w:val="002873C3"/>
    <w:rsid w:val="00287510"/>
    <w:rsid w:val="00287BDA"/>
    <w:rsid w:val="00292AFA"/>
    <w:rsid w:val="002A3FCE"/>
    <w:rsid w:val="002A53AA"/>
    <w:rsid w:val="002A6496"/>
    <w:rsid w:val="002B335A"/>
    <w:rsid w:val="002B36E1"/>
    <w:rsid w:val="002B3C5C"/>
    <w:rsid w:val="002B57CE"/>
    <w:rsid w:val="002B5B8C"/>
    <w:rsid w:val="002B7807"/>
    <w:rsid w:val="002C26A5"/>
    <w:rsid w:val="002C7DBC"/>
    <w:rsid w:val="002D0EAB"/>
    <w:rsid w:val="002D0F62"/>
    <w:rsid w:val="002D1DE9"/>
    <w:rsid w:val="002E63D3"/>
    <w:rsid w:val="002E6417"/>
    <w:rsid w:val="002E6BD9"/>
    <w:rsid w:val="002F16F4"/>
    <w:rsid w:val="002F6AB1"/>
    <w:rsid w:val="002F7636"/>
    <w:rsid w:val="003012E4"/>
    <w:rsid w:val="00302995"/>
    <w:rsid w:val="003075F8"/>
    <w:rsid w:val="00307A72"/>
    <w:rsid w:val="00325526"/>
    <w:rsid w:val="0033305D"/>
    <w:rsid w:val="0033520D"/>
    <w:rsid w:val="0034399B"/>
    <w:rsid w:val="00343D84"/>
    <w:rsid w:val="003443B9"/>
    <w:rsid w:val="00346E71"/>
    <w:rsid w:val="00355001"/>
    <w:rsid w:val="0036042C"/>
    <w:rsid w:val="00362646"/>
    <w:rsid w:val="003634FE"/>
    <w:rsid w:val="00365C55"/>
    <w:rsid w:val="0037144C"/>
    <w:rsid w:val="00373C42"/>
    <w:rsid w:val="00375806"/>
    <w:rsid w:val="00376C8A"/>
    <w:rsid w:val="00380A2A"/>
    <w:rsid w:val="00390999"/>
    <w:rsid w:val="00391DEB"/>
    <w:rsid w:val="00393210"/>
    <w:rsid w:val="00394A27"/>
    <w:rsid w:val="003A069D"/>
    <w:rsid w:val="003A5894"/>
    <w:rsid w:val="003A74A8"/>
    <w:rsid w:val="003B026F"/>
    <w:rsid w:val="003B0287"/>
    <w:rsid w:val="003B2451"/>
    <w:rsid w:val="003B7215"/>
    <w:rsid w:val="003B79CB"/>
    <w:rsid w:val="003C4670"/>
    <w:rsid w:val="003C78AD"/>
    <w:rsid w:val="003D1ECA"/>
    <w:rsid w:val="003D3D48"/>
    <w:rsid w:val="003D484C"/>
    <w:rsid w:val="003D52AD"/>
    <w:rsid w:val="003D5904"/>
    <w:rsid w:val="003E0298"/>
    <w:rsid w:val="003E2121"/>
    <w:rsid w:val="003E2F5D"/>
    <w:rsid w:val="003E3F54"/>
    <w:rsid w:val="003F0F36"/>
    <w:rsid w:val="004024C3"/>
    <w:rsid w:val="0040358C"/>
    <w:rsid w:val="00407767"/>
    <w:rsid w:val="004139A6"/>
    <w:rsid w:val="00413CE8"/>
    <w:rsid w:val="00417097"/>
    <w:rsid w:val="0042501E"/>
    <w:rsid w:val="00425D84"/>
    <w:rsid w:val="0043030D"/>
    <w:rsid w:val="0043558A"/>
    <w:rsid w:val="00447F6B"/>
    <w:rsid w:val="0045077E"/>
    <w:rsid w:val="00452D86"/>
    <w:rsid w:val="00463AAB"/>
    <w:rsid w:val="00467301"/>
    <w:rsid w:val="004703C7"/>
    <w:rsid w:val="00474140"/>
    <w:rsid w:val="00474732"/>
    <w:rsid w:val="00483E33"/>
    <w:rsid w:val="004855AC"/>
    <w:rsid w:val="00486108"/>
    <w:rsid w:val="00497312"/>
    <w:rsid w:val="004A3079"/>
    <w:rsid w:val="004A336B"/>
    <w:rsid w:val="004A3C04"/>
    <w:rsid w:val="004A6B60"/>
    <w:rsid w:val="004A7B8D"/>
    <w:rsid w:val="004B1449"/>
    <w:rsid w:val="004B44FC"/>
    <w:rsid w:val="004B6D8E"/>
    <w:rsid w:val="004C2743"/>
    <w:rsid w:val="004D0F6C"/>
    <w:rsid w:val="004D3D60"/>
    <w:rsid w:val="004D780F"/>
    <w:rsid w:val="004E3BA3"/>
    <w:rsid w:val="004F5E65"/>
    <w:rsid w:val="005012A7"/>
    <w:rsid w:val="00501FF3"/>
    <w:rsid w:val="00502579"/>
    <w:rsid w:val="00504807"/>
    <w:rsid w:val="005057CD"/>
    <w:rsid w:val="00506043"/>
    <w:rsid w:val="005064E5"/>
    <w:rsid w:val="0050794C"/>
    <w:rsid w:val="005136A6"/>
    <w:rsid w:val="00513A70"/>
    <w:rsid w:val="00522663"/>
    <w:rsid w:val="005238BE"/>
    <w:rsid w:val="00524E1F"/>
    <w:rsid w:val="00525431"/>
    <w:rsid w:val="005366A7"/>
    <w:rsid w:val="00546492"/>
    <w:rsid w:val="00553459"/>
    <w:rsid w:val="005557E6"/>
    <w:rsid w:val="00561262"/>
    <w:rsid w:val="0057048E"/>
    <w:rsid w:val="0057092F"/>
    <w:rsid w:val="00576327"/>
    <w:rsid w:val="00576648"/>
    <w:rsid w:val="00576B69"/>
    <w:rsid w:val="005807E1"/>
    <w:rsid w:val="00582D7A"/>
    <w:rsid w:val="00586E40"/>
    <w:rsid w:val="00592B60"/>
    <w:rsid w:val="00597E89"/>
    <w:rsid w:val="005A2D58"/>
    <w:rsid w:val="005A56D9"/>
    <w:rsid w:val="005B1B74"/>
    <w:rsid w:val="005B649F"/>
    <w:rsid w:val="005B7C22"/>
    <w:rsid w:val="005C139B"/>
    <w:rsid w:val="005C5014"/>
    <w:rsid w:val="005C77E2"/>
    <w:rsid w:val="005C785E"/>
    <w:rsid w:val="005D17F2"/>
    <w:rsid w:val="005D3D61"/>
    <w:rsid w:val="005D3EF8"/>
    <w:rsid w:val="005D6F68"/>
    <w:rsid w:val="005E3268"/>
    <w:rsid w:val="005E49A5"/>
    <w:rsid w:val="005E5B4F"/>
    <w:rsid w:val="005E63E8"/>
    <w:rsid w:val="005E7A65"/>
    <w:rsid w:val="005F413F"/>
    <w:rsid w:val="005F4EE4"/>
    <w:rsid w:val="006070A1"/>
    <w:rsid w:val="00607B4E"/>
    <w:rsid w:val="00611385"/>
    <w:rsid w:val="006166BA"/>
    <w:rsid w:val="0062139E"/>
    <w:rsid w:val="006221EF"/>
    <w:rsid w:val="0062353E"/>
    <w:rsid w:val="00625F4E"/>
    <w:rsid w:val="00630312"/>
    <w:rsid w:val="00631CAB"/>
    <w:rsid w:val="00632881"/>
    <w:rsid w:val="00635798"/>
    <w:rsid w:val="006357A2"/>
    <w:rsid w:val="00642435"/>
    <w:rsid w:val="00644F97"/>
    <w:rsid w:val="006454B0"/>
    <w:rsid w:val="0065118E"/>
    <w:rsid w:val="00655D59"/>
    <w:rsid w:val="006577D7"/>
    <w:rsid w:val="0066322B"/>
    <w:rsid w:val="00675C82"/>
    <w:rsid w:val="006819AE"/>
    <w:rsid w:val="0068313E"/>
    <w:rsid w:val="00685E37"/>
    <w:rsid w:val="00686F78"/>
    <w:rsid w:val="00696E7E"/>
    <w:rsid w:val="006B3CA8"/>
    <w:rsid w:val="006C28F2"/>
    <w:rsid w:val="006C51E4"/>
    <w:rsid w:val="006D0E16"/>
    <w:rsid w:val="006F15AB"/>
    <w:rsid w:val="006F759C"/>
    <w:rsid w:val="007010B6"/>
    <w:rsid w:val="007013F9"/>
    <w:rsid w:val="00701BDD"/>
    <w:rsid w:val="00701DC0"/>
    <w:rsid w:val="00704B3E"/>
    <w:rsid w:val="007051CA"/>
    <w:rsid w:val="0070599D"/>
    <w:rsid w:val="00712B10"/>
    <w:rsid w:val="00713A08"/>
    <w:rsid w:val="00717049"/>
    <w:rsid w:val="00721B82"/>
    <w:rsid w:val="00722D52"/>
    <w:rsid w:val="007249FB"/>
    <w:rsid w:val="0072628C"/>
    <w:rsid w:val="00726662"/>
    <w:rsid w:val="00726E03"/>
    <w:rsid w:val="007328BC"/>
    <w:rsid w:val="00740E96"/>
    <w:rsid w:val="00750596"/>
    <w:rsid w:val="00752D89"/>
    <w:rsid w:val="00752EDC"/>
    <w:rsid w:val="00754EC0"/>
    <w:rsid w:val="00760D5E"/>
    <w:rsid w:val="00761950"/>
    <w:rsid w:val="00766E4F"/>
    <w:rsid w:val="0077427E"/>
    <w:rsid w:val="00780B64"/>
    <w:rsid w:val="00794468"/>
    <w:rsid w:val="007A68B5"/>
    <w:rsid w:val="007A7EC2"/>
    <w:rsid w:val="007B4B3F"/>
    <w:rsid w:val="007B5247"/>
    <w:rsid w:val="007B7AD1"/>
    <w:rsid w:val="007C0541"/>
    <w:rsid w:val="007C3760"/>
    <w:rsid w:val="007C7683"/>
    <w:rsid w:val="007D1D1C"/>
    <w:rsid w:val="007D1E48"/>
    <w:rsid w:val="007D6BCF"/>
    <w:rsid w:val="007D77D0"/>
    <w:rsid w:val="007E2CEC"/>
    <w:rsid w:val="007E48A7"/>
    <w:rsid w:val="007E5D37"/>
    <w:rsid w:val="007E706E"/>
    <w:rsid w:val="007F0DCF"/>
    <w:rsid w:val="007F1AF2"/>
    <w:rsid w:val="007F2189"/>
    <w:rsid w:val="007F4412"/>
    <w:rsid w:val="007F7EB0"/>
    <w:rsid w:val="00802B4A"/>
    <w:rsid w:val="0081596B"/>
    <w:rsid w:val="00816E1D"/>
    <w:rsid w:val="00824933"/>
    <w:rsid w:val="00824B6D"/>
    <w:rsid w:val="008301D2"/>
    <w:rsid w:val="00830542"/>
    <w:rsid w:val="0083096B"/>
    <w:rsid w:val="0083455B"/>
    <w:rsid w:val="00834D7F"/>
    <w:rsid w:val="00835500"/>
    <w:rsid w:val="008439EC"/>
    <w:rsid w:val="00843F37"/>
    <w:rsid w:val="00845F58"/>
    <w:rsid w:val="00852986"/>
    <w:rsid w:val="00854BB9"/>
    <w:rsid w:val="008576FD"/>
    <w:rsid w:val="0086266C"/>
    <w:rsid w:val="008641EC"/>
    <w:rsid w:val="00864541"/>
    <w:rsid w:val="008653CD"/>
    <w:rsid w:val="0086573D"/>
    <w:rsid w:val="00881A77"/>
    <w:rsid w:val="00882C87"/>
    <w:rsid w:val="00884809"/>
    <w:rsid w:val="0088656A"/>
    <w:rsid w:val="008913B7"/>
    <w:rsid w:val="00897F6D"/>
    <w:rsid w:val="008A5F27"/>
    <w:rsid w:val="008B0635"/>
    <w:rsid w:val="008B6BC7"/>
    <w:rsid w:val="008B731A"/>
    <w:rsid w:val="008C0982"/>
    <w:rsid w:val="008C3E0B"/>
    <w:rsid w:val="008C705D"/>
    <w:rsid w:val="008D17E6"/>
    <w:rsid w:val="008D7D8C"/>
    <w:rsid w:val="008E3941"/>
    <w:rsid w:val="008E639D"/>
    <w:rsid w:val="008E6B5D"/>
    <w:rsid w:val="008F45E3"/>
    <w:rsid w:val="008F7641"/>
    <w:rsid w:val="009033A8"/>
    <w:rsid w:val="0090644B"/>
    <w:rsid w:val="00911AE1"/>
    <w:rsid w:val="009140DB"/>
    <w:rsid w:val="0091484A"/>
    <w:rsid w:val="009166DA"/>
    <w:rsid w:val="00916D8B"/>
    <w:rsid w:val="009175A5"/>
    <w:rsid w:val="00920DE1"/>
    <w:rsid w:val="00926D75"/>
    <w:rsid w:val="0093034C"/>
    <w:rsid w:val="00933550"/>
    <w:rsid w:val="0094258C"/>
    <w:rsid w:val="009443C7"/>
    <w:rsid w:val="00953865"/>
    <w:rsid w:val="00956C59"/>
    <w:rsid w:val="009633EC"/>
    <w:rsid w:val="009649DB"/>
    <w:rsid w:val="009651C8"/>
    <w:rsid w:val="00970F49"/>
    <w:rsid w:val="00972491"/>
    <w:rsid w:val="00973A6C"/>
    <w:rsid w:val="0097614B"/>
    <w:rsid w:val="009770B5"/>
    <w:rsid w:val="009809A6"/>
    <w:rsid w:val="009813F7"/>
    <w:rsid w:val="009821B8"/>
    <w:rsid w:val="009A046C"/>
    <w:rsid w:val="009A48E1"/>
    <w:rsid w:val="009A5D87"/>
    <w:rsid w:val="009A75EF"/>
    <w:rsid w:val="009B1D7A"/>
    <w:rsid w:val="009B61AC"/>
    <w:rsid w:val="009C0C24"/>
    <w:rsid w:val="009C1932"/>
    <w:rsid w:val="009C3DDF"/>
    <w:rsid w:val="009C4DE3"/>
    <w:rsid w:val="009D6D36"/>
    <w:rsid w:val="009E360D"/>
    <w:rsid w:val="009E7414"/>
    <w:rsid w:val="009F2050"/>
    <w:rsid w:val="009F717C"/>
    <w:rsid w:val="00A02EB2"/>
    <w:rsid w:val="00A03824"/>
    <w:rsid w:val="00A166B4"/>
    <w:rsid w:val="00A17C8B"/>
    <w:rsid w:val="00A210EB"/>
    <w:rsid w:val="00A24BBF"/>
    <w:rsid w:val="00A33543"/>
    <w:rsid w:val="00A3371B"/>
    <w:rsid w:val="00A34F1C"/>
    <w:rsid w:val="00A40CE8"/>
    <w:rsid w:val="00A4281C"/>
    <w:rsid w:val="00A42E2B"/>
    <w:rsid w:val="00A44172"/>
    <w:rsid w:val="00A444C6"/>
    <w:rsid w:val="00A56C8F"/>
    <w:rsid w:val="00A77F19"/>
    <w:rsid w:val="00A81267"/>
    <w:rsid w:val="00A95C4A"/>
    <w:rsid w:val="00A96DD1"/>
    <w:rsid w:val="00AB1F4D"/>
    <w:rsid w:val="00AB6C99"/>
    <w:rsid w:val="00AC2B73"/>
    <w:rsid w:val="00AD02BC"/>
    <w:rsid w:val="00AD0817"/>
    <w:rsid w:val="00AD0ACB"/>
    <w:rsid w:val="00AD3722"/>
    <w:rsid w:val="00AD3842"/>
    <w:rsid w:val="00AD45D1"/>
    <w:rsid w:val="00AE6774"/>
    <w:rsid w:val="00AF2511"/>
    <w:rsid w:val="00AF450D"/>
    <w:rsid w:val="00AF5C3E"/>
    <w:rsid w:val="00AF600A"/>
    <w:rsid w:val="00AF77AE"/>
    <w:rsid w:val="00B00C5A"/>
    <w:rsid w:val="00B01746"/>
    <w:rsid w:val="00B02F02"/>
    <w:rsid w:val="00B03FF9"/>
    <w:rsid w:val="00B045A1"/>
    <w:rsid w:val="00B06729"/>
    <w:rsid w:val="00B0697B"/>
    <w:rsid w:val="00B1256B"/>
    <w:rsid w:val="00B15327"/>
    <w:rsid w:val="00B2544C"/>
    <w:rsid w:val="00B43A9A"/>
    <w:rsid w:val="00B43C14"/>
    <w:rsid w:val="00B47631"/>
    <w:rsid w:val="00B50C7D"/>
    <w:rsid w:val="00B60686"/>
    <w:rsid w:val="00B60B66"/>
    <w:rsid w:val="00B62AF2"/>
    <w:rsid w:val="00B64996"/>
    <w:rsid w:val="00B66A90"/>
    <w:rsid w:val="00B72F7E"/>
    <w:rsid w:val="00B7318D"/>
    <w:rsid w:val="00B76039"/>
    <w:rsid w:val="00B8018B"/>
    <w:rsid w:val="00B81721"/>
    <w:rsid w:val="00B85D91"/>
    <w:rsid w:val="00B85E93"/>
    <w:rsid w:val="00B9286B"/>
    <w:rsid w:val="00B93CEF"/>
    <w:rsid w:val="00B96213"/>
    <w:rsid w:val="00B96677"/>
    <w:rsid w:val="00B97102"/>
    <w:rsid w:val="00B9716A"/>
    <w:rsid w:val="00BA1356"/>
    <w:rsid w:val="00BA534E"/>
    <w:rsid w:val="00BA5827"/>
    <w:rsid w:val="00BA6978"/>
    <w:rsid w:val="00BA7FCE"/>
    <w:rsid w:val="00BB0EDB"/>
    <w:rsid w:val="00BB4819"/>
    <w:rsid w:val="00BB4A40"/>
    <w:rsid w:val="00BB6230"/>
    <w:rsid w:val="00BB68A0"/>
    <w:rsid w:val="00BB795D"/>
    <w:rsid w:val="00BC08ED"/>
    <w:rsid w:val="00BC0B38"/>
    <w:rsid w:val="00BC1682"/>
    <w:rsid w:val="00BC2522"/>
    <w:rsid w:val="00BC26A7"/>
    <w:rsid w:val="00BD16B2"/>
    <w:rsid w:val="00BE385A"/>
    <w:rsid w:val="00BF079A"/>
    <w:rsid w:val="00C0454E"/>
    <w:rsid w:val="00C10FEA"/>
    <w:rsid w:val="00C1576A"/>
    <w:rsid w:val="00C16D27"/>
    <w:rsid w:val="00C17118"/>
    <w:rsid w:val="00C17718"/>
    <w:rsid w:val="00C21565"/>
    <w:rsid w:val="00C236A5"/>
    <w:rsid w:val="00C2703B"/>
    <w:rsid w:val="00C31725"/>
    <w:rsid w:val="00C3695F"/>
    <w:rsid w:val="00C44740"/>
    <w:rsid w:val="00C460DE"/>
    <w:rsid w:val="00C4639A"/>
    <w:rsid w:val="00C53267"/>
    <w:rsid w:val="00C54F1A"/>
    <w:rsid w:val="00C56502"/>
    <w:rsid w:val="00C56E5C"/>
    <w:rsid w:val="00C6290A"/>
    <w:rsid w:val="00C67D1C"/>
    <w:rsid w:val="00C713D0"/>
    <w:rsid w:val="00C732B5"/>
    <w:rsid w:val="00C7431C"/>
    <w:rsid w:val="00C7498E"/>
    <w:rsid w:val="00C75F0F"/>
    <w:rsid w:val="00C81BF7"/>
    <w:rsid w:val="00C8356A"/>
    <w:rsid w:val="00C83764"/>
    <w:rsid w:val="00C86CF6"/>
    <w:rsid w:val="00C95D4C"/>
    <w:rsid w:val="00C9739E"/>
    <w:rsid w:val="00CA55BD"/>
    <w:rsid w:val="00CA6537"/>
    <w:rsid w:val="00CB06D6"/>
    <w:rsid w:val="00CB4CF0"/>
    <w:rsid w:val="00CC099B"/>
    <w:rsid w:val="00CC46F7"/>
    <w:rsid w:val="00CC5ABA"/>
    <w:rsid w:val="00CC61F5"/>
    <w:rsid w:val="00CD0E4F"/>
    <w:rsid w:val="00CD3381"/>
    <w:rsid w:val="00CD59AA"/>
    <w:rsid w:val="00CE2307"/>
    <w:rsid w:val="00CE3FF3"/>
    <w:rsid w:val="00CF4588"/>
    <w:rsid w:val="00CF4F26"/>
    <w:rsid w:val="00CF7800"/>
    <w:rsid w:val="00D17ECA"/>
    <w:rsid w:val="00D20427"/>
    <w:rsid w:val="00D25CEE"/>
    <w:rsid w:val="00D26F09"/>
    <w:rsid w:val="00D27B2C"/>
    <w:rsid w:val="00D30A7D"/>
    <w:rsid w:val="00D35E28"/>
    <w:rsid w:val="00D371BF"/>
    <w:rsid w:val="00D40FCB"/>
    <w:rsid w:val="00D4188D"/>
    <w:rsid w:val="00D44C2D"/>
    <w:rsid w:val="00D52F46"/>
    <w:rsid w:val="00D54A1E"/>
    <w:rsid w:val="00D56B84"/>
    <w:rsid w:val="00D60767"/>
    <w:rsid w:val="00D6350D"/>
    <w:rsid w:val="00D6380D"/>
    <w:rsid w:val="00D64685"/>
    <w:rsid w:val="00D668B9"/>
    <w:rsid w:val="00D71D55"/>
    <w:rsid w:val="00D768F5"/>
    <w:rsid w:val="00D76926"/>
    <w:rsid w:val="00D77123"/>
    <w:rsid w:val="00D80ED4"/>
    <w:rsid w:val="00D82145"/>
    <w:rsid w:val="00D850E1"/>
    <w:rsid w:val="00D86D8B"/>
    <w:rsid w:val="00D90E96"/>
    <w:rsid w:val="00D92D37"/>
    <w:rsid w:val="00D95994"/>
    <w:rsid w:val="00DA4A40"/>
    <w:rsid w:val="00DA7620"/>
    <w:rsid w:val="00DB4A5C"/>
    <w:rsid w:val="00DB5371"/>
    <w:rsid w:val="00DB7E3E"/>
    <w:rsid w:val="00DC4C14"/>
    <w:rsid w:val="00DD10BD"/>
    <w:rsid w:val="00DE25E6"/>
    <w:rsid w:val="00DE3A12"/>
    <w:rsid w:val="00DF2DBF"/>
    <w:rsid w:val="00DF3E94"/>
    <w:rsid w:val="00DF547B"/>
    <w:rsid w:val="00E00CDF"/>
    <w:rsid w:val="00E0661D"/>
    <w:rsid w:val="00E07A87"/>
    <w:rsid w:val="00E07D12"/>
    <w:rsid w:val="00E10591"/>
    <w:rsid w:val="00E11B37"/>
    <w:rsid w:val="00E122D7"/>
    <w:rsid w:val="00E1600F"/>
    <w:rsid w:val="00E175BF"/>
    <w:rsid w:val="00E216F7"/>
    <w:rsid w:val="00E25D39"/>
    <w:rsid w:val="00E34930"/>
    <w:rsid w:val="00E43E0D"/>
    <w:rsid w:val="00E5022F"/>
    <w:rsid w:val="00E51460"/>
    <w:rsid w:val="00E5220B"/>
    <w:rsid w:val="00E56703"/>
    <w:rsid w:val="00E60E43"/>
    <w:rsid w:val="00E62ACC"/>
    <w:rsid w:val="00E6475D"/>
    <w:rsid w:val="00E65539"/>
    <w:rsid w:val="00E70FAB"/>
    <w:rsid w:val="00E719CF"/>
    <w:rsid w:val="00E7350F"/>
    <w:rsid w:val="00E73AF6"/>
    <w:rsid w:val="00E74EBB"/>
    <w:rsid w:val="00E77561"/>
    <w:rsid w:val="00E86142"/>
    <w:rsid w:val="00E9088D"/>
    <w:rsid w:val="00E92630"/>
    <w:rsid w:val="00E92917"/>
    <w:rsid w:val="00E942D6"/>
    <w:rsid w:val="00E94FCC"/>
    <w:rsid w:val="00E971C9"/>
    <w:rsid w:val="00EA2389"/>
    <w:rsid w:val="00EA6C09"/>
    <w:rsid w:val="00EA7064"/>
    <w:rsid w:val="00EA7B94"/>
    <w:rsid w:val="00EA7FA2"/>
    <w:rsid w:val="00EB1672"/>
    <w:rsid w:val="00EB16BB"/>
    <w:rsid w:val="00EB463D"/>
    <w:rsid w:val="00EB7A04"/>
    <w:rsid w:val="00EC09EB"/>
    <w:rsid w:val="00EC1096"/>
    <w:rsid w:val="00EC724F"/>
    <w:rsid w:val="00ED0034"/>
    <w:rsid w:val="00ED0248"/>
    <w:rsid w:val="00ED20B5"/>
    <w:rsid w:val="00EF0D97"/>
    <w:rsid w:val="00EF107C"/>
    <w:rsid w:val="00EF1BD6"/>
    <w:rsid w:val="00F00995"/>
    <w:rsid w:val="00F035EB"/>
    <w:rsid w:val="00F215EF"/>
    <w:rsid w:val="00F217D7"/>
    <w:rsid w:val="00F26727"/>
    <w:rsid w:val="00F345B6"/>
    <w:rsid w:val="00F448F1"/>
    <w:rsid w:val="00F47AF7"/>
    <w:rsid w:val="00F54A57"/>
    <w:rsid w:val="00F6170B"/>
    <w:rsid w:val="00F61DF7"/>
    <w:rsid w:val="00F62213"/>
    <w:rsid w:val="00F64B5F"/>
    <w:rsid w:val="00F66482"/>
    <w:rsid w:val="00F72B4E"/>
    <w:rsid w:val="00F75E6F"/>
    <w:rsid w:val="00F80559"/>
    <w:rsid w:val="00F81493"/>
    <w:rsid w:val="00F824D2"/>
    <w:rsid w:val="00F9213E"/>
    <w:rsid w:val="00FA05E0"/>
    <w:rsid w:val="00FA4C0B"/>
    <w:rsid w:val="00FA76D2"/>
    <w:rsid w:val="00FB3D08"/>
    <w:rsid w:val="00FB5D72"/>
    <w:rsid w:val="00FD696D"/>
    <w:rsid w:val="00FE4DBC"/>
    <w:rsid w:val="00FE7659"/>
    <w:rsid w:val="00FE7B8B"/>
    <w:rsid w:val="00FF57B9"/>
    <w:rsid w:val="00FF5D9F"/>
    <w:rsid w:val="00FF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7DBA4-F715-4615-AE66-3A89FEC9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4"/>
      </w:numPr>
      <w:spacing w:before="60" w:after="60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2832A7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customStyle="1" w:styleId="western">
    <w:name w:val="western"/>
    <w:basedOn w:val="Normal"/>
    <w:rsid w:val="00ED0034"/>
    <w:pPr>
      <w:spacing w:before="100" w:beforeAutospacing="1" w:after="119"/>
    </w:pPr>
    <w:rPr>
      <w:rFonts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D3379"/>
    <w:pPr>
      <w:ind w:left="720"/>
      <w:contextualSpacing/>
    </w:pPr>
  </w:style>
  <w:style w:type="table" w:styleId="Tabelacomgrade">
    <w:name w:val="Table Grid"/>
    <w:basedOn w:val="Tabelanormal"/>
    <w:uiPriority w:val="59"/>
    <w:rsid w:val="00D54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40E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4">
    <w:name w:val="Plain Table 4"/>
    <w:basedOn w:val="Tabelanormal"/>
    <w:uiPriority w:val="44"/>
    <w:rsid w:val="00D2042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eader" Target="header7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wmf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hyperlink" Target="https://dcrazed.com/best-free-wireframe-tool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oleObject" Target="embeddings/oleObject4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image" Target="media/image4.wmf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5.w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wmf"/><Relationship Id="rId17" Type="http://schemas.openxmlformats.org/officeDocument/2006/relationships/oleObject" Target="embeddings/oleObject2.bin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oleObject" Target="embeddings/oleObject3.bin"/><Relationship Id="rId4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672</TotalTime>
  <Pages>39</Pages>
  <Words>5344</Words>
  <Characters>28862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34138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Anderson Leal</cp:lastModifiedBy>
  <cp:revision>268</cp:revision>
  <cp:lastPrinted>1997-08-08T11:22:00Z</cp:lastPrinted>
  <dcterms:created xsi:type="dcterms:W3CDTF">2020-07-04T20:58:00Z</dcterms:created>
  <dcterms:modified xsi:type="dcterms:W3CDTF">2020-07-09T19:51:00Z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